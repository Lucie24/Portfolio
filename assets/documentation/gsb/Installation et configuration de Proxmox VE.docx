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F85C55" w14:textId="4CE44B95" w:rsidR="00AC5A19" w:rsidRDefault="008F261A" w:rsidP="005224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7689247" wp14:editId="16CCE119">
                <wp:simplePos x="0" y="0"/>
                <wp:positionH relativeFrom="column">
                  <wp:posOffset>-450215</wp:posOffset>
                </wp:positionH>
                <wp:positionV relativeFrom="paragraph">
                  <wp:posOffset>-404495</wp:posOffset>
                </wp:positionV>
                <wp:extent cx="4581525" cy="2324100"/>
                <wp:effectExtent l="0" t="0" r="0" b="0"/>
                <wp:wrapNone/>
                <wp:docPr id="1607410058" name="Zone de text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1525" cy="2324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205A91" w14:textId="43D722F6" w:rsidR="006B445E" w:rsidRPr="00AC5A19" w:rsidRDefault="00462B1C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</w:pPr>
                            <w:r w:rsidRPr="00AC5A19"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  <w:t xml:space="preserve">  </w:t>
                            </w:r>
                            <w:r w:rsidR="00AC5A19"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  <w:t>Mise en place</w:t>
                            </w:r>
                            <w:r w:rsidRPr="00AC5A19"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  <w:t xml:space="preserve"> d’un réseau informatique</w:t>
                            </w:r>
                            <w:r w:rsidR="002B4149"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  <w:t xml:space="preserve"> et configuration de </w:t>
                            </w:r>
                            <w:proofErr w:type="spellStart"/>
                            <w:r w:rsidR="002B4149"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  <w:t>Proxmox</w:t>
                            </w:r>
                            <w:proofErr w:type="spellEnd"/>
                            <w:r w:rsidR="002B4149"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  <w:t xml:space="preserve"> 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689247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-35.45pt;margin-top:-31.85pt;width:360.75pt;height:183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" filled="f" stroked="f">
                <v:textbox>
                  <w:txbxContent>
                    <w:p w14:paraId="06205A91" w14:textId="43D722F6" w:rsidR="006B445E" w:rsidRPr="00AC5A19" w:rsidRDefault="00462B1C">
                      <w:pPr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</w:pPr>
                      <w:r w:rsidRPr="00AC5A1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 xml:space="preserve">  </w:t>
                      </w:r>
                      <w:r w:rsidR="00AC5A1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>Mise en place</w:t>
                      </w:r>
                      <w:r w:rsidRPr="00AC5A1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 xml:space="preserve"> d’un réseau informatique</w:t>
                      </w:r>
                      <w:r w:rsidR="002B414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 xml:space="preserve"> et configuration de </w:t>
                      </w:r>
                      <w:proofErr w:type="spellStart"/>
                      <w:r w:rsidR="002B414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>Proxmox</w:t>
                      </w:r>
                      <w:proofErr w:type="spellEnd"/>
                      <w:r w:rsidR="002B414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 xml:space="preserve"> VE</w:t>
                      </w:r>
                    </w:p>
                  </w:txbxContent>
                </v:textbox>
              </v:shape>
            </w:pict>
          </mc:Fallback>
        </mc:AlternateContent>
      </w:r>
      <w:r w:rsidR="00AC5A19">
        <w:rPr>
          <w:noProof/>
        </w:rPr>
        <w:drawing>
          <wp:anchor distT="0" distB="0" distL="114300" distR="114300" simplePos="0" relativeHeight="251658752" behindDoc="1" locked="0" layoutInCell="1" allowOverlap="1" wp14:anchorId="49B682C2" wp14:editId="7A11B8CC">
            <wp:simplePos x="0" y="0"/>
            <wp:positionH relativeFrom="column">
              <wp:posOffset>-902335</wp:posOffset>
            </wp:positionH>
            <wp:positionV relativeFrom="paragraph">
              <wp:posOffset>-881380</wp:posOffset>
            </wp:positionV>
            <wp:extent cx="7559675" cy="10643616"/>
            <wp:effectExtent l="0" t="0" r="3175" b="571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43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34784" w14:textId="13E4C440" w:rsidR="00AC5A19" w:rsidRDefault="00AC5A19" w:rsidP="005224AB">
      <w:pPr>
        <w:jc w:val="both"/>
      </w:pPr>
    </w:p>
    <w:p w14:paraId="28EE9146" w14:textId="22EF71D7" w:rsidR="00AC5A19" w:rsidRDefault="00AC5A19" w:rsidP="005224AB">
      <w:pPr>
        <w:jc w:val="both"/>
      </w:pPr>
    </w:p>
    <w:p w14:paraId="585DB057" w14:textId="50FE45B5" w:rsidR="00AC5A19" w:rsidRDefault="00AC5A19" w:rsidP="005224AB">
      <w:pPr>
        <w:jc w:val="both"/>
      </w:pPr>
    </w:p>
    <w:p w14:paraId="26D9380C" w14:textId="126EB928" w:rsidR="00AC5A19" w:rsidRDefault="00AC5A19" w:rsidP="005224AB">
      <w:pPr>
        <w:jc w:val="both"/>
      </w:pPr>
    </w:p>
    <w:p w14:paraId="3EAE4D37" w14:textId="1E69C04D" w:rsidR="00AC5A19" w:rsidRDefault="00AC5A19" w:rsidP="005224AB">
      <w:pPr>
        <w:jc w:val="both"/>
      </w:pPr>
    </w:p>
    <w:p w14:paraId="6A3E2D9E" w14:textId="5822C63F" w:rsidR="00AC5A19" w:rsidRDefault="00AC5A19" w:rsidP="005224AB">
      <w:pPr>
        <w:jc w:val="both"/>
      </w:pPr>
    </w:p>
    <w:p w14:paraId="4A4100E2" w14:textId="2B68FE8E" w:rsidR="00AC5A19" w:rsidRDefault="008F261A" w:rsidP="005224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6EE7C81" wp14:editId="6CE86B4B">
                <wp:simplePos x="0" y="0"/>
                <wp:positionH relativeFrom="column">
                  <wp:posOffset>-409575</wp:posOffset>
                </wp:positionH>
                <wp:positionV relativeFrom="paragraph">
                  <wp:posOffset>314325</wp:posOffset>
                </wp:positionV>
                <wp:extent cx="3414395" cy="414655"/>
                <wp:effectExtent l="0" t="0" r="0" b="0"/>
                <wp:wrapNone/>
                <wp:docPr id="808508594" name="Zone de text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1439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B57356" w14:textId="16A60EA0" w:rsidR="008915FD" w:rsidRPr="00B87D29" w:rsidRDefault="00AC5A19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 xml:space="preserve">Projet </w:t>
                            </w:r>
                            <w:r w:rsidR="002B4149"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gsb.org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E7C81" id="Zone de texte 11" o:spid="_x0000_s1027" type="#_x0000_t202" style="position:absolute;left:0;text-align:left;margin-left:-32.25pt;margin-top:24.75pt;width:268.85pt;height:32.6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" filled="f" stroked="f">
                <v:textbox>
                  <w:txbxContent>
                    <w:p w14:paraId="6CB57356" w14:textId="16A60EA0" w:rsidR="008915FD" w:rsidRPr="00B87D29" w:rsidRDefault="00AC5A19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 xml:space="preserve">Projet </w:t>
                      </w:r>
                      <w:r w:rsidR="002B4149"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gsb.org</w:t>
                      </w:r>
                    </w:p>
                  </w:txbxContent>
                </v:textbox>
              </v:shape>
            </w:pict>
          </mc:Fallback>
        </mc:AlternateContent>
      </w:r>
    </w:p>
    <w:p w14:paraId="31FB05A4" w14:textId="47427755" w:rsidR="00AC5A19" w:rsidRDefault="00AC5A19" w:rsidP="005224AB">
      <w:pPr>
        <w:jc w:val="both"/>
      </w:pPr>
    </w:p>
    <w:p w14:paraId="504CB052" w14:textId="0FFCA729" w:rsidR="00AC5A19" w:rsidRDefault="00AC5A19" w:rsidP="005224AB">
      <w:pPr>
        <w:jc w:val="both"/>
      </w:pPr>
    </w:p>
    <w:p w14:paraId="2928D2F4" w14:textId="2EA27951" w:rsidR="00AC5A19" w:rsidRDefault="00AC5A19" w:rsidP="005224AB">
      <w:pPr>
        <w:jc w:val="both"/>
      </w:pPr>
    </w:p>
    <w:p w14:paraId="72EE6F7A" w14:textId="0481C31F" w:rsidR="00AC5A19" w:rsidRDefault="00AC5A19" w:rsidP="005224AB">
      <w:pPr>
        <w:jc w:val="both"/>
      </w:pPr>
    </w:p>
    <w:p w14:paraId="2BE3E8A4" w14:textId="32473295" w:rsidR="00AC5A19" w:rsidRDefault="00AC5A19" w:rsidP="005224AB">
      <w:pPr>
        <w:jc w:val="both"/>
      </w:pPr>
    </w:p>
    <w:p w14:paraId="54704ED0" w14:textId="72E7F1BE" w:rsidR="00AC5A19" w:rsidRDefault="00AC5A19" w:rsidP="005224AB">
      <w:pPr>
        <w:jc w:val="both"/>
      </w:pPr>
    </w:p>
    <w:p w14:paraId="6A92B07A" w14:textId="2304356B" w:rsidR="00AC5A19" w:rsidRDefault="00AC5A19" w:rsidP="005224AB">
      <w:pPr>
        <w:jc w:val="both"/>
      </w:pPr>
    </w:p>
    <w:p w14:paraId="5F566BDF" w14:textId="6B2A0B3A" w:rsidR="00AC5A19" w:rsidRDefault="00AC5A19" w:rsidP="005224AB">
      <w:pPr>
        <w:jc w:val="both"/>
      </w:pPr>
    </w:p>
    <w:p w14:paraId="5A87BED8" w14:textId="2C0E260E" w:rsidR="00AC5A19" w:rsidRDefault="00AC5A19" w:rsidP="005224AB">
      <w:pPr>
        <w:jc w:val="both"/>
      </w:pPr>
    </w:p>
    <w:p w14:paraId="3E5FB1FE" w14:textId="217825C7" w:rsidR="00AC5A19" w:rsidRDefault="00AC5A19" w:rsidP="005224AB">
      <w:pPr>
        <w:jc w:val="both"/>
      </w:pPr>
    </w:p>
    <w:p w14:paraId="39156577" w14:textId="2BB6D1C7" w:rsidR="00AC5A19" w:rsidRDefault="00AC5A19" w:rsidP="005224AB">
      <w:pPr>
        <w:jc w:val="both"/>
      </w:pPr>
    </w:p>
    <w:p w14:paraId="7CB756C2" w14:textId="0C3E1745" w:rsidR="00AC5A19" w:rsidRDefault="00AC5A19" w:rsidP="005224AB">
      <w:pPr>
        <w:jc w:val="both"/>
      </w:pPr>
    </w:p>
    <w:p w14:paraId="277DC11E" w14:textId="1D82BC64" w:rsidR="00AC5A19" w:rsidRDefault="00AC5A19" w:rsidP="005224AB">
      <w:pPr>
        <w:jc w:val="both"/>
      </w:pPr>
    </w:p>
    <w:p w14:paraId="5789B5D4" w14:textId="53414477" w:rsidR="00AC5A19" w:rsidRDefault="00AC5A19" w:rsidP="005224AB">
      <w:pPr>
        <w:jc w:val="both"/>
      </w:pPr>
    </w:p>
    <w:p w14:paraId="0C26B442" w14:textId="016887AB" w:rsidR="00AC5A19" w:rsidRDefault="00AC5A19" w:rsidP="005224AB">
      <w:pPr>
        <w:jc w:val="both"/>
      </w:pPr>
    </w:p>
    <w:p w14:paraId="3657BF10" w14:textId="504FB2AE" w:rsidR="00AC5A19" w:rsidRDefault="00AC5A19" w:rsidP="005224AB">
      <w:pPr>
        <w:jc w:val="both"/>
      </w:pPr>
    </w:p>
    <w:p w14:paraId="2636DABF" w14:textId="68583FD3" w:rsidR="00AC5A19" w:rsidRDefault="00AC5A19" w:rsidP="005224AB">
      <w:pPr>
        <w:jc w:val="both"/>
      </w:pPr>
    </w:p>
    <w:p w14:paraId="46F483AF" w14:textId="0660B328" w:rsidR="00AC5A19" w:rsidRDefault="00AC5A19" w:rsidP="005224AB">
      <w:pPr>
        <w:jc w:val="both"/>
      </w:pPr>
    </w:p>
    <w:p w14:paraId="3A8530B1" w14:textId="6CE682BC" w:rsidR="00AC5A19" w:rsidRDefault="00AC5A19" w:rsidP="005224AB">
      <w:pPr>
        <w:jc w:val="both"/>
      </w:pPr>
    </w:p>
    <w:p w14:paraId="621D61D5" w14:textId="40C47F59" w:rsidR="0074494D" w:rsidRPr="0074494D" w:rsidRDefault="008F261A" w:rsidP="005224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DB8E11E" wp14:editId="0F750C8D">
                <wp:simplePos x="0" y="0"/>
                <wp:positionH relativeFrom="column">
                  <wp:posOffset>3062605</wp:posOffset>
                </wp:positionH>
                <wp:positionV relativeFrom="paragraph">
                  <wp:posOffset>1993034</wp:posOffset>
                </wp:positionV>
                <wp:extent cx="3414395" cy="342900"/>
                <wp:effectExtent l="0" t="0" r="0" b="0"/>
                <wp:wrapNone/>
                <wp:docPr id="839689808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1439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08B3B" w14:textId="3451AB87" w:rsidR="000E17D7" w:rsidRPr="00B87D29" w:rsidRDefault="000E17D7" w:rsidP="000E17D7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DUMAS Lucie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B8E11E" id="_x0000_t202" coordsize="21600,21600" o:spt="202" path="m,l,21600r21600,l21600,xe">
                <v:stroke joinstyle="miter"/>
                <v:path gradientshapeok="t" o:connecttype="rect"/>
              </v:shapetype>
              <v:shape id="Zone de texte 10" o:spid="_x0000_s1028" type="#_x0000_t202" style="position:absolute;left:0;text-align:left;margin-left:241.15pt;margin-top:156.95pt;width:268.85pt;height:27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" filled="f" stroked="f">
                <v:textbox>
                  <w:txbxContent>
                    <w:p w14:paraId="66D08B3B" w14:textId="3451AB87" w:rsidR="000E17D7" w:rsidRPr="00B87D29" w:rsidRDefault="000E17D7" w:rsidP="000E17D7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DUMAS Lucie</w:t>
                      </w:r>
                    </w:p>
                  </w:txbxContent>
                </v:textbox>
              </v:shape>
            </w:pict>
          </mc:Fallback>
        </mc:AlternateContent>
      </w:r>
      <w:r w:rsidR="0074494D">
        <w:rPr>
          <w:rFonts w:ascii="Arial" w:hAnsi="Arial" w:cs="Arial"/>
        </w:rPr>
        <w:tab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2049026565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0C232070" w14:textId="6BEE0731" w:rsidR="00DA2D1E" w:rsidRDefault="00DA2D1E">
          <w:pPr>
            <w:pStyle w:val="En-ttedetabledesmatires"/>
          </w:pPr>
          <w:r>
            <w:t>Table des matières</w:t>
          </w:r>
        </w:p>
        <w:p w14:paraId="03AFD576" w14:textId="77777777" w:rsidR="00DA2D1E" w:rsidRDefault="00DA2D1E">
          <w:pPr>
            <w:pStyle w:val="TM1"/>
            <w:tabs>
              <w:tab w:val="right" w:leader="dot" w:pos="9057"/>
            </w:tabs>
          </w:pPr>
        </w:p>
        <w:p w14:paraId="59308A13" w14:textId="4572ADE6" w:rsidR="00E24698" w:rsidRPr="00500EFA" w:rsidRDefault="00DA2D1E">
          <w:pPr>
            <w:pStyle w:val="TM1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783933" w:history="1">
            <w:r w:rsidR="00E24698" w:rsidRPr="00350043">
              <w:rPr>
                <w:rStyle w:val="Lienhypertexte"/>
                <w:rFonts w:cs="Arial"/>
                <w:noProof/>
              </w:rPr>
              <w:t>Comment mettre en place un réseau informatique ?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_Toc150783933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3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362DD3B1" w14:textId="382801EA" w:rsidR="00E24698" w:rsidRPr="00500EFA" w:rsidRDefault="00000000">
          <w:pPr>
            <w:pStyle w:val="TM1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34" w:history="1">
            <w:r w:rsidR="00E24698" w:rsidRPr="00350043">
              <w:rPr>
                <w:rStyle w:val="Lienhypertexte"/>
                <w:noProof/>
              </w:rPr>
              <w:t>Configuration Physique du réseau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_Toc150783934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4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171F1082" w14:textId="367E4C06" w:rsidR="00E24698" w:rsidRPr="00500EFA" w:rsidRDefault="00000000">
          <w:pPr>
            <w:pStyle w:val="TM1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35" w:history="1">
            <w:r w:rsidR="00E24698" w:rsidRPr="00350043">
              <w:rPr>
                <w:rStyle w:val="Lienhypertexte"/>
                <w:noProof/>
              </w:rPr>
              <w:t>Installation du routeur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_Toc150783935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5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1DC91196" w14:textId="6B8D256A" w:rsidR="00E24698" w:rsidRPr="00500EFA" w:rsidRDefault="00000000">
          <w:pPr>
            <w:pStyle w:val="TM2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36" w:history="1">
            <w:r w:rsidR="00E24698" w:rsidRPr="00350043">
              <w:rPr>
                <w:rStyle w:val="Lienhypertexte"/>
                <w:noProof/>
              </w:rPr>
              <w:t>Installation du système d’exploitation Debian 12 « Bookworm »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_Toc150783936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5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45B47079" w14:textId="204D5DD8" w:rsidR="00E24698" w:rsidRPr="00500EFA" w:rsidRDefault="00000000">
          <w:pPr>
            <w:pStyle w:val="TM2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37" w:history="1">
            <w:r w:rsidR="00E24698" w:rsidRPr="00350043">
              <w:rPr>
                <w:rStyle w:val="Lienhypertexte"/>
                <w:noProof/>
              </w:rPr>
              <w:t>Configuration du routeur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_Toc150783937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17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364BA8A6" w14:textId="1367CB06" w:rsidR="00E24698" w:rsidRPr="00500EFA" w:rsidRDefault="00000000">
          <w:pPr>
            <w:pStyle w:val="TM1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38" w:history="1">
            <w:r w:rsidR="00E24698" w:rsidRPr="00350043">
              <w:rPr>
                <w:rStyle w:val="Lienhypertexte"/>
                <w:noProof/>
              </w:rPr>
              <w:t>Installation du serveur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_Toc150783938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20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0F91C837" w14:textId="5AE3185B" w:rsidR="00E24698" w:rsidRPr="00500EFA" w:rsidRDefault="00000000">
          <w:pPr>
            <w:pStyle w:val="TM2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39" w:history="1">
            <w:r w:rsidR="00E24698" w:rsidRPr="00350043">
              <w:rPr>
                <w:rStyle w:val="Lienhypertexte"/>
                <w:noProof/>
              </w:rPr>
              <w:t>Installation du système d’exploitation Proxmox VE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_Toc150783939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20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66BAACA3" w14:textId="42AE144F" w:rsidR="00E24698" w:rsidRPr="00500EFA" w:rsidRDefault="00000000">
          <w:pPr>
            <w:pStyle w:val="TM1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40" w:history="1">
            <w:r w:rsidR="00E24698" w:rsidRPr="00350043">
              <w:rPr>
                <w:rStyle w:val="Lienhypertexte"/>
                <w:noProof/>
              </w:rPr>
              <w:t>Procédure de résolution de problèmes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_Toc150783940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21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3AA02EF9" w14:textId="227DCE12" w:rsidR="00DA2D1E" w:rsidRDefault="00DA2D1E">
          <w:r>
            <w:rPr>
              <w:b/>
              <w:bCs/>
            </w:rPr>
            <w:fldChar w:fldCharType="end"/>
          </w:r>
        </w:p>
      </w:sdtContent>
    </w:sdt>
    <w:p w14:paraId="12975494" w14:textId="77777777" w:rsidR="00DA2D1E" w:rsidRDefault="00DA2D1E" w:rsidP="00DA2D1E"/>
    <w:p w14:paraId="4C2E7441" w14:textId="05541E07" w:rsidR="00AC5A19" w:rsidRPr="005224AB" w:rsidRDefault="0074494D" w:rsidP="00CD6786">
      <w:pPr>
        <w:pStyle w:val="Titre1"/>
        <w:rPr>
          <w:rFonts w:asciiTheme="minorHAnsi" w:hAnsiTheme="minorHAnsi" w:cs="Arial"/>
        </w:rPr>
      </w:pPr>
      <w:bookmarkStart w:id="0" w:name="_Toc150783933"/>
      <w:r w:rsidRPr="005224AB">
        <w:rPr>
          <w:rFonts w:asciiTheme="minorHAnsi" w:hAnsiTheme="minorHAnsi" w:cs="Arial"/>
        </w:rPr>
        <w:lastRenderedPageBreak/>
        <w:t>Comment mettre en place un réseau informatique ?</w:t>
      </w:r>
      <w:bookmarkEnd w:id="0"/>
    </w:p>
    <w:p w14:paraId="41FE9A7F" w14:textId="77777777" w:rsidR="0074494D" w:rsidRDefault="0074494D" w:rsidP="005224AB">
      <w:pPr>
        <w:jc w:val="both"/>
      </w:pPr>
    </w:p>
    <w:p w14:paraId="6E4025E5" w14:textId="5CDB2FF1" w:rsidR="00C459D8" w:rsidRDefault="0074494D" w:rsidP="00C459D8">
      <w:pPr>
        <w:ind w:firstLine="708"/>
        <w:jc w:val="both"/>
        <w:rPr>
          <w:szCs w:val="22"/>
        </w:rPr>
      </w:pPr>
      <w:r w:rsidRPr="00DD79AE">
        <w:rPr>
          <w:szCs w:val="22"/>
        </w:rPr>
        <w:t xml:space="preserve">Etape par étape, nous apprendrons à mettre en place et à configurer un réseau informatique. Notre réseau sera composé d’un routeur, d’un switch et d’un serveur. </w:t>
      </w:r>
      <w:r w:rsidR="00C459D8" w:rsidRPr="00C459D8">
        <w:rPr>
          <w:szCs w:val="22"/>
        </w:rPr>
        <w:t>Nous commençons donc à définir l'adresse de notre réseau ainsi que les différents sous réseaux :</w:t>
      </w:r>
    </w:p>
    <w:p w14:paraId="0F2BC408" w14:textId="19E7AAD4" w:rsidR="00C459D8" w:rsidRDefault="00C459D8" w:rsidP="00C459D8">
      <w:pPr>
        <w:pStyle w:val="Paragraphedeliste"/>
        <w:numPr>
          <w:ilvl w:val="0"/>
          <w:numId w:val="7"/>
        </w:numPr>
        <w:jc w:val="both"/>
        <w:rPr>
          <w:szCs w:val="22"/>
        </w:rPr>
      </w:pPr>
      <w:r>
        <w:rPr>
          <w:szCs w:val="22"/>
        </w:rPr>
        <w:t xml:space="preserve">Adresse réseau : </w:t>
      </w:r>
      <w:r w:rsidRPr="00C459D8">
        <w:rPr>
          <w:szCs w:val="22"/>
        </w:rPr>
        <w:t>10.31.176.0/20</w:t>
      </w:r>
    </w:p>
    <w:p w14:paraId="4B918D85" w14:textId="49248C8F" w:rsidR="00C459D8" w:rsidRDefault="00C459D8" w:rsidP="00C459D8">
      <w:pPr>
        <w:pStyle w:val="Paragraphedeliste"/>
        <w:numPr>
          <w:ilvl w:val="0"/>
          <w:numId w:val="7"/>
        </w:numPr>
        <w:jc w:val="both"/>
        <w:rPr>
          <w:szCs w:val="22"/>
        </w:rPr>
      </w:pPr>
      <w:r>
        <w:rPr>
          <w:szCs w:val="22"/>
        </w:rPr>
        <w:t>Adresses sous-réseaux</w:t>
      </w:r>
      <w:r w:rsidR="00140826">
        <w:rPr>
          <w:szCs w:val="22"/>
        </w:rPr>
        <w:t> :</w:t>
      </w:r>
    </w:p>
    <w:p w14:paraId="7314CA3A" w14:textId="77777777" w:rsidR="00140826" w:rsidRPr="00140826" w:rsidRDefault="00140826" w:rsidP="00140826">
      <w:pPr>
        <w:pStyle w:val="Paragraphedeliste"/>
        <w:numPr>
          <w:ilvl w:val="1"/>
          <w:numId w:val="7"/>
        </w:numPr>
        <w:rPr>
          <w:szCs w:val="22"/>
        </w:rPr>
      </w:pPr>
      <w:r w:rsidRPr="00140826">
        <w:rPr>
          <w:szCs w:val="22"/>
        </w:rPr>
        <w:t>LAN : 10.31.176.0/22</w:t>
      </w:r>
    </w:p>
    <w:p w14:paraId="2FCACF40" w14:textId="77777777" w:rsidR="00140826" w:rsidRPr="00140826" w:rsidRDefault="00140826" w:rsidP="00140826">
      <w:pPr>
        <w:pStyle w:val="Paragraphedeliste"/>
        <w:numPr>
          <w:ilvl w:val="1"/>
          <w:numId w:val="7"/>
        </w:numPr>
        <w:rPr>
          <w:szCs w:val="22"/>
        </w:rPr>
      </w:pPr>
      <w:r w:rsidRPr="00140826">
        <w:rPr>
          <w:szCs w:val="22"/>
        </w:rPr>
        <w:t>Sous-réseau 2 : 10.31.180.0/22</w:t>
      </w:r>
    </w:p>
    <w:p w14:paraId="397024F8" w14:textId="77777777" w:rsidR="00140826" w:rsidRPr="00140826" w:rsidRDefault="00140826" w:rsidP="00140826">
      <w:pPr>
        <w:pStyle w:val="Paragraphedeliste"/>
        <w:numPr>
          <w:ilvl w:val="1"/>
          <w:numId w:val="7"/>
        </w:numPr>
        <w:rPr>
          <w:szCs w:val="22"/>
        </w:rPr>
      </w:pPr>
      <w:r w:rsidRPr="00140826">
        <w:rPr>
          <w:szCs w:val="22"/>
        </w:rPr>
        <w:t>DMZ :  10.31.184.0/22</w:t>
      </w:r>
    </w:p>
    <w:p w14:paraId="6BC94769" w14:textId="0D7FB47C" w:rsidR="00140826" w:rsidRPr="00140826" w:rsidRDefault="00140826" w:rsidP="00140826">
      <w:pPr>
        <w:pStyle w:val="Paragraphedeliste"/>
        <w:numPr>
          <w:ilvl w:val="1"/>
          <w:numId w:val="7"/>
        </w:numPr>
        <w:rPr>
          <w:szCs w:val="22"/>
        </w:rPr>
      </w:pPr>
      <w:r w:rsidRPr="00140826">
        <w:rPr>
          <w:szCs w:val="22"/>
        </w:rPr>
        <w:t>Sous-réseau 4 : 10.31.188.0/22</w:t>
      </w:r>
    </w:p>
    <w:p w14:paraId="6F2FF54D" w14:textId="77777777" w:rsidR="00C459D8" w:rsidRDefault="00C459D8" w:rsidP="00140826">
      <w:pPr>
        <w:jc w:val="both"/>
        <w:rPr>
          <w:szCs w:val="22"/>
        </w:rPr>
      </w:pPr>
    </w:p>
    <w:p w14:paraId="28E0E80A" w14:textId="26D19103" w:rsidR="00C459D8" w:rsidRPr="00140826" w:rsidRDefault="00140826" w:rsidP="00140826">
      <w:pPr>
        <w:ind w:firstLine="708"/>
        <w:jc w:val="both"/>
        <w:rPr>
          <w:szCs w:val="22"/>
        </w:r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0FA8C2E3" wp14:editId="359EC3FD">
            <wp:simplePos x="0" y="0"/>
            <wp:positionH relativeFrom="margin">
              <wp:align>center</wp:align>
            </wp:positionH>
            <wp:positionV relativeFrom="paragraph">
              <wp:posOffset>354965</wp:posOffset>
            </wp:positionV>
            <wp:extent cx="6654165" cy="2488565"/>
            <wp:effectExtent l="0" t="0" r="0" b="6985"/>
            <wp:wrapTopAndBottom/>
            <wp:docPr id="9991053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4"/>
                    <a:stretch/>
                  </pic:blipFill>
                  <pic:spPr bwMode="auto">
                    <a:xfrm>
                      <a:off x="0" y="0"/>
                      <a:ext cx="665416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94D" w:rsidRPr="00DD79AE">
        <w:rPr>
          <w:szCs w:val="22"/>
        </w:rPr>
        <w:t>Voici un schéma simplifié du réseau que nous allons mettre en place :</w:t>
      </w:r>
    </w:p>
    <w:p w14:paraId="7118812C" w14:textId="08CAE2E8" w:rsidR="0074494D" w:rsidRPr="00BF31D7" w:rsidRDefault="002D5A35" w:rsidP="002D5A35">
      <w:pPr>
        <w:pStyle w:val="Lgende"/>
        <w:jc w:val="center"/>
        <w:rPr>
          <w:i/>
          <w:iCs/>
          <w:sz w:val="18"/>
          <w:szCs w:val="18"/>
        </w:rPr>
      </w:pPr>
      <w:r w:rsidRPr="00BF31D7">
        <w:rPr>
          <w:i/>
          <w:iCs/>
          <w:sz w:val="18"/>
          <w:szCs w:val="18"/>
        </w:rPr>
        <w:t xml:space="preserve">Figure </w:t>
      </w:r>
      <w:r w:rsidRPr="00BF31D7">
        <w:rPr>
          <w:i/>
          <w:iCs/>
          <w:sz w:val="18"/>
          <w:szCs w:val="18"/>
        </w:rPr>
        <w:fldChar w:fldCharType="begin"/>
      </w:r>
      <w:r w:rsidRPr="00BF31D7">
        <w:rPr>
          <w:i/>
          <w:iCs/>
          <w:sz w:val="18"/>
          <w:szCs w:val="18"/>
        </w:rPr>
        <w:instrText xml:space="preserve"> SEQ Figure \* ARABIC </w:instrText>
      </w:r>
      <w:r w:rsidRPr="00BF31D7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</w:t>
      </w:r>
      <w:r w:rsidRPr="00BF31D7">
        <w:rPr>
          <w:i/>
          <w:iCs/>
          <w:sz w:val="18"/>
          <w:szCs w:val="18"/>
        </w:rPr>
        <w:fldChar w:fldCharType="end"/>
      </w:r>
      <w:r w:rsidRPr="00BF31D7">
        <w:rPr>
          <w:i/>
          <w:iCs/>
          <w:noProof/>
          <w:sz w:val="18"/>
          <w:szCs w:val="18"/>
        </w:rPr>
        <w:t xml:space="preserve"> schéma du réseau informatique</w:t>
      </w:r>
    </w:p>
    <w:p w14:paraId="7566FC79" w14:textId="065ADAC9" w:rsidR="00AC5A19" w:rsidRDefault="00AC5A19" w:rsidP="005224AB">
      <w:pPr>
        <w:jc w:val="both"/>
      </w:pPr>
    </w:p>
    <w:p w14:paraId="4CC0DEF3" w14:textId="49CCF4DF" w:rsidR="00AC5A19" w:rsidRDefault="002D5A35" w:rsidP="002D5A35">
      <w:pPr>
        <w:pStyle w:val="Titre1"/>
      </w:pPr>
      <w:bookmarkStart w:id="1" w:name="_Toc150783934"/>
      <w:r>
        <w:lastRenderedPageBreak/>
        <w:t xml:space="preserve">Configuration </w:t>
      </w:r>
      <w:r w:rsidR="001D206A">
        <w:t>p</w:t>
      </w:r>
      <w:r>
        <w:t>hysique du réseau</w:t>
      </w:r>
      <w:bookmarkEnd w:id="1"/>
    </w:p>
    <w:p w14:paraId="18405198" w14:textId="77777777" w:rsidR="00AC5A19" w:rsidRDefault="00AC5A19" w:rsidP="005224AB">
      <w:pPr>
        <w:jc w:val="both"/>
      </w:pPr>
    </w:p>
    <w:p w14:paraId="33E021E5" w14:textId="77777777" w:rsidR="00AC5A19" w:rsidRDefault="00AC5A19" w:rsidP="005224AB">
      <w:pPr>
        <w:jc w:val="both"/>
      </w:pPr>
    </w:p>
    <w:p w14:paraId="49773FCA" w14:textId="4D2C451E" w:rsidR="00AC5A19" w:rsidRPr="00DD79AE" w:rsidRDefault="002D5A35" w:rsidP="004C0B7E">
      <w:pPr>
        <w:ind w:firstLine="709"/>
        <w:jc w:val="both"/>
        <w:rPr>
          <w:szCs w:val="22"/>
        </w:rPr>
      </w:pPr>
      <w:r w:rsidRPr="00DD79AE">
        <w:rPr>
          <w:szCs w:val="22"/>
        </w:rPr>
        <w:t xml:space="preserve">Nous utilisons des câbles RJ-45 pour relier notre serveur à notre switch, notre switch à notre routeur </w:t>
      </w:r>
      <w:r w:rsidR="00842026" w:rsidRPr="00DD79AE">
        <w:rPr>
          <w:szCs w:val="22"/>
        </w:rPr>
        <w:t>puis</w:t>
      </w:r>
      <w:r w:rsidRPr="00DD79AE">
        <w:rPr>
          <w:szCs w:val="22"/>
        </w:rPr>
        <w:t xml:space="preserve"> notre routeur au r</w:t>
      </w:r>
      <w:r w:rsidR="00842026" w:rsidRPr="00DD79AE">
        <w:rPr>
          <w:szCs w:val="22"/>
        </w:rPr>
        <w:t>é</w:t>
      </w:r>
      <w:r w:rsidRPr="00DD79AE">
        <w:rPr>
          <w:szCs w:val="22"/>
        </w:rPr>
        <w:t>seau</w:t>
      </w:r>
      <w:r w:rsidR="00842026" w:rsidRPr="00DD79AE">
        <w:rPr>
          <w:szCs w:val="22"/>
        </w:rPr>
        <w:t> :</w:t>
      </w:r>
    </w:p>
    <w:p w14:paraId="44DA6D9A" w14:textId="77777777" w:rsidR="00842026" w:rsidRDefault="00842026" w:rsidP="002D5A35">
      <w:pPr>
        <w:ind w:firstLine="708"/>
        <w:jc w:val="both"/>
      </w:pPr>
    </w:p>
    <w:p w14:paraId="18B8AC54" w14:textId="77777777" w:rsidR="00842026" w:rsidRDefault="00842026" w:rsidP="00842026">
      <w:pPr>
        <w:keepNext/>
        <w:ind w:firstLine="708"/>
        <w:jc w:val="center"/>
      </w:pPr>
      <w:r w:rsidRPr="00842026">
        <w:rPr>
          <w:noProof/>
        </w:rPr>
        <w:drawing>
          <wp:inline distT="0" distB="0" distL="0" distR="0" wp14:anchorId="3141EDEB" wp14:editId="4024BC9D">
            <wp:extent cx="2321630" cy="2240754"/>
            <wp:effectExtent l="0" t="0" r="254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4481" cy="225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9D99" w14:textId="5C5DD9AA" w:rsidR="00842026" w:rsidRDefault="00842026" w:rsidP="00842026">
      <w:pPr>
        <w:pStyle w:val="Lgende"/>
        <w:jc w:val="center"/>
        <w:rPr>
          <w:i/>
          <w:iCs/>
          <w:sz w:val="18"/>
          <w:szCs w:val="18"/>
        </w:rPr>
      </w:pPr>
      <w:r w:rsidRPr="00BF31D7">
        <w:rPr>
          <w:i/>
          <w:iCs/>
          <w:sz w:val="18"/>
          <w:szCs w:val="18"/>
        </w:rPr>
        <w:t xml:space="preserve">Figure </w:t>
      </w:r>
      <w:r w:rsidRPr="00BF31D7">
        <w:rPr>
          <w:i/>
          <w:iCs/>
          <w:sz w:val="18"/>
          <w:szCs w:val="18"/>
        </w:rPr>
        <w:fldChar w:fldCharType="begin"/>
      </w:r>
      <w:r w:rsidRPr="00BF31D7">
        <w:rPr>
          <w:i/>
          <w:iCs/>
          <w:sz w:val="18"/>
          <w:szCs w:val="18"/>
        </w:rPr>
        <w:instrText xml:space="preserve"> SEQ Figure \* ARABIC </w:instrText>
      </w:r>
      <w:r w:rsidRPr="00BF31D7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</w:t>
      </w:r>
      <w:r w:rsidRPr="00BF31D7">
        <w:rPr>
          <w:i/>
          <w:iCs/>
          <w:sz w:val="18"/>
          <w:szCs w:val="18"/>
        </w:rPr>
        <w:fldChar w:fldCharType="end"/>
      </w:r>
      <w:r w:rsidRPr="00BF31D7">
        <w:rPr>
          <w:i/>
          <w:iCs/>
          <w:sz w:val="18"/>
          <w:szCs w:val="18"/>
        </w:rPr>
        <w:t xml:space="preserve"> Câble Ethernet RJ-45</w:t>
      </w:r>
    </w:p>
    <w:p w14:paraId="221D4891" w14:textId="77777777" w:rsidR="00140826" w:rsidRPr="00140826" w:rsidRDefault="00140826" w:rsidP="00140826"/>
    <w:p w14:paraId="4AF669A5" w14:textId="77777777" w:rsidR="00140826" w:rsidRPr="00B5069E" w:rsidRDefault="00140826" w:rsidP="00140826">
      <w:pPr>
        <w:ind w:firstLine="709"/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Voici les interfaces réseau de notre routeur ainsi que ses correspondances avec ses adresses IP :</w:t>
      </w:r>
    </w:p>
    <w:p w14:paraId="770F95A1" w14:textId="0BE60040" w:rsidR="00140826" w:rsidRPr="00B5069E" w:rsidRDefault="00140826" w:rsidP="00140826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enp2s0 est l'interface branchée au mur : 172.31.176.254/16</w:t>
      </w:r>
    </w:p>
    <w:p w14:paraId="385122F3" w14:textId="77777777" w:rsidR="00140826" w:rsidRPr="00B5069E" w:rsidRDefault="00140826" w:rsidP="00140826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enp4s0 est l'interface du sous-réseau </w:t>
      </w:r>
      <w:r w:rsidRPr="00B5069E">
        <w:rPr>
          <w:szCs w:val="22"/>
        </w:rPr>
        <w:t>LAN</w:t>
      </w:r>
      <w:r w:rsidRPr="00B5069E">
        <w:rPr>
          <w:rFonts w:cs="Helvetica"/>
          <w:color w:val="333333"/>
          <w:szCs w:val="22"/>
          <w:shd w:val="clear" w:color="auto" w:fill="FFFFFF"/>
        </w:rPr>
        <w:t> (réseau privé) : 10.31.179.254/22</w:t>
      </w:r>
    </w:p>
    <w:p w14:paraId="2195993F" w14:textId="21F0D81F" w:rsidR="00140826" w:rsidRPr="00B5069E" w:rsidRDefault="00140826" w:rsidP="00140826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enp5s0 est l'interface du sous-réseau DMZ (réseau publique) : 10.31.187.254/22</w:t>
      </w:r>
      <w:r w:rsidRPr="00B5069E">
        <w:rPr>
          <w:rFonts w:cs="Helvetica"/>
          <w:color w:val="333333"/>
          <w:szCs w:val="22"/>
        </w:rPr>
        <w:br/>
      </w:r>
    </w:p>
    <w:p w14:paraId="70A9E1C1" w14:textId="77777777" w:rsidR="00DE0183" w:rsidRPr="00B5069E" w:rsidRDefault="00DE0183" w:rsidP="00DE0183">
      <w:pPr>
        <w:ind w:firstLine="708"/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Voici les interfaces réseau de notre serveur ainsi que ses correspondances avec ses adresses IP :</w:t>
      </w:r>
    </w:p>
    <w:p w14:paraId="24650D77" w14:textId="77777777" w:rsidR="00DE0183" w:rsidRPr="00B5069E" w:rsidRDefault="00DE0183" w:rsidP="00DE0183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</w:rPr>
        <w:t>vmbr0 est l'interface du sous-réseau LAN (réseau privé) : 10.31.176.1/22</w:t>
      </w:r>
    </w:p>
    <w:p w14:paraId="0D4767CB" w14:textId="5EA338F3" w:rsidR="00DE0183" w:rsidRPr="00B5069E" w:rsidRDefault="00DE0183" w:rsidP="00DE0183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vmbr1 est l'interface du sous-réseau DNZ (réseau publique) : 10.31.184.1/22</w:t>
      </w:r>
    </w:p>
    <w:p w14:paraId="2AA31DD7" w14:textId="77777777" w:rsidR="004F3A48" w:rsidRPr="00B5069E" w:rsidRDefault="004F3A48" w:rsidP="004F3A48">
      <w:pPr>
        <w:pStyle w:val="Paragraphedeliste"/>
        <w:ind w:left="1068"/>
        <w:rPr>
          <w:rFonts w:cs="Helvetica"/>
          <w:color w:val="333333"/>
          <w:szCs w:val="22"/>
          <w:shd w:val="clear" w:color="auto" w:fill="FFFFFF"/>
        </w:rPr>
      </w:pPr>
    </w:p>
    <w:p w14:paraId="57D38C93" w14:textId="77777777" w:rsidR="004F3A48" w:rsidRPr="00B5069E" w:rsidRDefault="004F3A48" w:rsidP="004F3A48">
      <w:p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Voici les ports de notre switch :</w:t>
      </w:r>
    </w:p>
    <w:p w14:paraId="53382569" w14:textId="77777777" w:rsidR="004F3A48" w:rsidRPr="00B5069E" w:rsidRDefault="004F3A48" w:rsidP="004F3A48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Le câble branché sur le port 1 est le câble connecté au routeur sur l'interface enp4s0 (</w:t>
      </w:r>
      <w:r w:rsidRPr="00B5069E">
        <w:rPr>
          <w:szCs w:val="22"/>
        </w:rPr>
        <w:t>LAN</w:t>
      </w:r>
      <w:r w:rsidRPr="00B5069E">
        <w:rPr>
          <w:rFonts w:cs="Helvetica"/>
          <w:color w:val="333333"/>
          <w:szCs w:val="22"/>
          <w:shd w:val="clear" w:color="auto" w:fill="FFFFFF"/>
        </w:rPr>
        <w:t>)</w:t>
      </w:r>
    </w:p>
    <w:p w14:paraId="21DE4EBF" w14:textId="77777777" w:rsidR="004F3A48" w:rsidRPr="00B5069E" w:rsidRDefault="004F3A48" w:rsidP="004F3A48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Le câble branché sur le port 2 est le câble connecté au serveur sur l'interface vmbr0</w:t>
      </w:r>
    </w:p>
    <w:p w14:paraId="1F13BDDF" w14:textId="77777777" w:rsidR="004F3A48" w:rsidRPr="00B5069E" w:rsidRDefault="004F3A48" w:rsidP="004F3A48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Le câble branché sur le port 23 est le câble connecté au routeur sur l'interface enp5s0 (DMZ)</w:t>
      </w:r>
    </w:p>
    <w:p w14:paraId="15C5D3AF" w14:textId="69CAAB1F" w:rsidR="004F3A48" w:rsidRPr="00B5069E" w:rsidRDefault="004F3A48" w:rsidP="004F3A48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Le câble branché sur le port 24 est le câble connecté au serveur sur l'interface vmbr1</w:t>
      </w:r>
    </w:p>
    <w:p w14:paraId="41116412" w14:textId="72ED9392" w:rsidR="00BF31D7" w:rsidRDefault="00DD79AE" w:rsidP="00DD79AE">
      <w:pPr>
        <w:pStyle w:val="Titre1"/>
      </w:pPr>
      <w:bookmarkStart w:id="2" w:name="_Toc150783935"/>
      <w:r>
        <w:lastRenderedPageBreak/>
        <w:t xml:space="preserve">Installation </w:t>
      </w:r>
      <w:r w:rsidR="004E1A3B">
        <w:t>du routeur</w:t>
      </w:r>
      <w:bookmarkEnd w:id="2"/>
    </w:p>
    <w:p w14:paraId="4FDDDDAB" w14:textId="77777777" w:rsidR="006C60B4" w:rsidRDefault="006C60B4" w:rsidP="006C60B4"/>
    <w:p w14:paraId="34A6FC39" w14:textId="0BE0B42D" w:rsidR="00E24698" w:rsidRDefault="00E24698" w:rsidP="00E24698">
      <w:pPr>
        <w:pStyle w:val="Titre2"/>
      </w:pPr>
      <w:bookmarkStart w:id="3" w:name="_Toc150783936"/>
      <w:r>
        <w:t>Installation du système d’exploitation Debian 12 « </w:t>
      </w:r>
      <w:proofErr w:type="spellStart"/>
      <w:r>
        <w:t>Bookworm</w:t>
      </w:r>
      <w:proofErr w:type="spellEnd"/>
      <w:r>
        <w:t> »</w:t>
      </w:r>
      <w:bookmarkEnd w:id="3"/>
    </w:p>
    <w:p w14:paraId="529217D4" w14:textId="77777777" w:rsidR="00E24698" w:rsidRPr="00E24698" w:rsidRDefault="00E24698" w:rsidP="00E24698"/>
    <w:p w14:paraId="6B03023E" w14:textId="66098D82" w:rsidR="00DD79AE" w:rsidRPr="00B5069E" w:rsidRDefault="00DD79AE" w:rsidP="00DD79AE">
      <w:pPr>
        <w:jc w:val="both"/>
        <w:rPr>
          <w:szCs w:val="22"/>
        </w:rPr>
      </w:pPr>
      <w:r>
        <w:tab/>
      </w:r>
      <w:r w:rsidRPr="00B5069E">
        <w:rPr>
          <w:szCs w:val="22"/>
        </w:rPr>
        <w:t>Dans un premier temps, nous allons installer sur notre routeur un système d’exploitation. Pour ce projet, nous avons choisi « </w:t>
      </w:r>
      <w:proofErr w:type="spellStart"/>
      <w:r w:rsidRPr="00B5069E">
        <w:rPr>
          <w:szCs w:val="22"/>
        </w:rPr>
        <w:t>B</w:t>
      </w:r>
      <w:r w:rsidR="006C60B4" w:rsidRPr="00B5069E">
        <w:rPr>
          <w:szCs w:val="22"/>
        </w:rPr>
        <w:t>ookworm</w:t>
      </w:r>
      <w:proofErr w:type="spellEnd"/>
      <w:r w:rsidRPr="00B5069E">
        <w:rPr>
          <w:szCs w:val="22"/>
        </w:rPr>
        <w:t> », un système d’exploitation Debian 1</w:t>
      </w:r>
      <w:r w:rsidR="006C60B4" w:rsidRPr="00B5069E">
        <w:rPr>
          <w:szCs w:val="22"/>
        </w:rPr>
        <w:t>2</w:t>
      </w:r>
      <w:r w:rsidRPr="00B5069E">
        <w:rPr>
          <w:szCs w:val="22"/>
        </w:rPr>
        <w:t>.</w:t>
      </w:r>
    </w:p>
    <w:p w14:paraId="652459F3" w14:textId="77777777" w:rsidR="00DD79AE" w:rsidRPr="00B5069E" w:rsidRDefault="00DD79AE" w:rsidP="00DD79AE">
      <w:pPr>
        <w:jc w:val="both"/>
        <w:rPr>
          <w:szCs w:val="22"/>
        </w:rPr>
      </w:pPr>
    </w:p>
    <w:p w14:paraId="544461CD" w14:textId="6693647A" w:rsidR="007734FC" w:rsidRPr="00B5069E" w:rsidRDefault="00DD79AE" w:rsidP="000E17D7">
      <w:pPr>
        <w:jc w:val="both"/>
        <w:rPr>
          <w:szCs w:val="22"/>
        </w:rPr>
      </w:pPr>
      <w:r w:rsidRPr="00B5069E">
        <w:rPr>
          <w:szCs w:val="22"/>
        </w:rPr>
        <w:tab/>
        <w:t xml:space="preserve">Nous allons d’abord télécharger l’image des systèmes d’exploitation sur </w:t>
      </w:r>
      <w:hyperlink r:id="rId14" w:history="1">
        <w:r w:rsidRPr="00B5069E">
          <w:rPr>
            <w:rStyle w:val="Lienhypertexte"/>
            <w:szCs w:val="22"/>
          </w:rPr>
          <w:t xml:space="preserve">le site </w:t>
        </w:r>
        <w:r w:rsidR="000E17D7" w:rsidRPr="00B5069E">
          <w:rPr>
            <w:rStyle w:val="Lienhypertexte"/>
            <w:szCs w:val="22"/>
          </w:rPr>
          <w:t>officiel de Debian</w:t>
        </w:r>
      </w:hyperlink>
      <w:r w:rsidR="0007411A" w:rsidRPr="00B5069E">
        <w:rPr>
          <w:szCs w:val="22"/>
        </w:rPr>
        <w:t xml:space="preserve">. Nous </w:t>
      </w:r>
      <w:r w:rsidR="00DA2D1E" w:rsidRPr="00B5069E">
        <w:rPr>
          <w:szCs w:val="22"/>
        </w:rPr>
        <w:t>téléchargeons</w:t>
      </w:r>
      <w:r w:rsidR="0007411A" w:rsidRPr="00B5069E">
        <w:rPr>
          <w:szCs w:val="22"/>
        </w:rPr>
        <w:t xml:space="preserve"> l’image i386 de la section</w:t>
      </w:r>
      <w:r w:rsidR="00DA2D1E" w:rsidRPr="00B5069E">
        <w:rPr>
          <w:szCs w:val="22"/>
        </w:rPr>
        <w:t xml:space="preserve"> autres images (amorçage par le réseau, sur clef USB personnalisée, etc.)</w:t>
      </w:r>
    </w:p>
    <w:p w14:paraId="0823F058" w14:textId="77777777" w:rsidR="00DA2D1E" w:rsidRDefault="00DA2D1E" w:rsidP="000E17D7">
      <w:pPr>
        <w:jc w:val="both"/>
        <w:rPr>
          <w:szCs w:val="22"/>
        </w:rPr>
      </w:pPr>
    </w:p>
    <w:p w14:paraId="2737A8CA" w14:textId="779C6F88" w:rsidR="00DA2D1E" w:rsidRDefault="00536FAC" w:rsidP="00DA2D1E">
      <w:pPr>
        <w:keepNext/>
        <w:jc w:val="both"/>
      </w:pPr>
      <w:r w:rsidRPr="00536FAC">
        <w:rPr>
          <w:noProof/>
        </w:rPr>
        <w:drawing>
          <wp:inline distT="0" distB="0" distL="0" distR="0" wp14:anchorId="476FA58C" wp14:editId="38010D4C">
            <wp:extent cx="5757545" cy="760730"/>
            <wp:effectExtent l="0" t="0" r="0" b="1270"/>
            <wp:docPr id="1069490138" name="Image 1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90138" name="Image 1" descr="Une image contenant texte, Police, capture d’écran, lign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38E4" w14:textId="74451A76" w:rsidR="00DA2D1E" w:rsidRPr="002B66A6" w:rsidRDefault="00DA2D1E" w:rsidP="00DA2D1E">
      <w:pPr>
        <w:pStyle w:val="Lgende"/>
        <w:jc w:val="center"/>
        <w:rPr>
          <w:i/>
          <w:iCs/>
        </w:rPr>
      </w:pPr>
      <w:r w:rsidRPr="002B66A6">
        <w:rPr>
          <w:i/>
          <w:iCs/>
          <w:sz w:val="18"/>
          <w:szCs w:val="18"/>
        </w:rPr>
        <w:t xml:space="preserve">Figure </w:t>
      </w:r>
      <w:r w:rsidRPr="002B66A6">
        <w:rPr>
          <w:i/>
          <w:iCs/>
          <w:sz w:val="18"/>
          <w:szCs w:val="18"/>
        </w:rPr>
        <w:fldChar w:fldCharType="begin"/>
      </w:r>
      <w:r w:rsidRPr="002B66A6">
        <w:rPr>
          <w:i/>
          <w:iCs/>
          <w:sz w:val="18"/>
          <w:szCs w:val="18"/>
        </w:rPr>
        <w:instrText xml:space="preserve"> SEQ Figure \* ARABIC </w:instrText>
      </w:r>
      <w:r w:rsidRPr="002B66A6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3</w:t>
      </w:r>
      <w:r w:rsidRPr="002B66A6">
        <w:rPr>
          <w:i/>
          <w:iCs/>
          <w:sz w:val="18"/>
          <w:szCs w:val="18"/>
        </w:rPr>
        <w:fldChar w:fldCharType="end"/>
      </w:r>
      <w:r w:rsidRPr="002B66A6">
        <w:rPr>
          <w:i/>
          <w:iCs/>
          <w:sz w:val="18"/>
          <w:szCs w:val="18"/>
        </w:rPr>
        <w:t xml:space="preserve"> Téléchargement de l'image Debian 1</w:t>
      </w:r>
      <w:r w:rsidR="006C60B4">
        <w:rPr>
          <w:i/>
          <w:iCs/>
          <w:sz w:val="18"/>
          <w:szCs w:val="18"/>
        </w:rPr>
        <w:t>2</w:t>
      </w:r>
    </w:p>
    <w:p w14:paraId="49A156F0" w14:textId="77777777" w:rsidR="00DA2D1E" w:rsidRDefault="00DA2D1E" w:rsidP="000E17D7">
      <w:pPr>
        <w:jc w:val="both"/>
        <w:rPr>
          <w:szCs w:val="22"/>
        </w:rPr>
      </w:pPr>
    </w:p>
    <w:p w14:paraId="75C0A36A" w14:textId="60CD03D5" w:rsidR="007734FC" w:rsidRPr="00B5069E" w:rsidRDefault="007734FC" w:rsidP="00DD79AE">
      <w:pPr>
        <w:jc w:val="both"/>
        <w:rPr>
          <w:szCs w:val="22"/>
        </w:rPr>
      </w:pPr>
      <w:r>
        <w:rPr>
          <w:szCs w:val="22"/>
        </w:rPr>
        <w:tab/>
      </w:r>
      <w:r w:rsidRPr="00B5069E">
        <w:rPr>
          <w:szCs w:val="22"/>
        </w:rPr>
        <w:t xml:space="preserve">Nous allons ensuite utiliser une clé USB comme clé bootable, c’est-à-dire une clé USB qui </w:t>
      </w:r>
      <w:r w:rsidR="005C5104" w:rsidRPr="00B5069E">
        <w:rPr>
          <w:szCs w:val="22"/>
        </w:rPr>
        <w:t>n</w:t>
      </w:r>
      <w:r w:rsidRPr="00B5069E">
        <w:rPr>
          <w:szCs w:val="22"/>
        </w:rPr>
        <w:t>ous permet d'utiliser le système de fichiers stocké dans la clé pour démarrer l'ordinateur plutôt que d'utiliser du matériel.</w:t>
      </w:r>
    </w:p>
    <w:p w14:paraId="5813B40C" w14:textId="603E0205" w:rsidR="007734FC" w:rsidRPr="00B5069E" w:rsidRDefault="00EC0EFE" w:rsidP="00DD79AE">
      <w:pPr>
        <w:jc w:val="both"/>
        <w:rPr>
          <w:szCs w:val="22"/>
        </w:rPr>
      </w:pPr>
      <w:r w:rsidRPr="00B5069E">
        <w:rPr>
          <w:szCs w:val="22"/>
        </w:rPr>
        <w:tab/>
      </w:r>
    </w:p>
    <w:p w14:paraId="730EA4FC" w14:textId="0BB87DC4" w:rsidR="00812F30" w:rsidRPr="00B5069E" w:rsidRDefault="007734FC" w:rsidP="00DD79AE">
      <w:pPr>
        <w:jc w:val="both"/>
        <w:rPr>
          <w:szCs w:val="22"/>
        </w:rPr>
      </w:pPr>
      <w:r w:rsidRPr="00B5069E">
        <w:rPr>
          <w:szCs w:val="22"/>
        </w:rPr>
        <w:tab/>
        <w:t>Pour ce faire, nous utilisons le logiciel Rufus</w:t>
      </w:r>
      <w:r w:rsidR="003D1534" w:rsidRPr="00B5069E">
        <w:rPr>
          <w:szCs w:val="22"/>
        </w:rPr>
        <w:t>, qui permet de créer des supports bootable (live USB) sur un périphérique externe comme une clé USB.</w:t>
      </w:r>
      <w:r w:rsidR="005C5104" w:rsidRPr="00B5069E">
        <w:rPr>
          <w:szCs w:val="22"/>
        </w:rPr>
        <w:t xml:space="preserve"> Nous pouvons le télécharger sur le </w:t>
      </w:r>
      <w:hyperlink r:id="rId16" w:history="1">
        <w:r w:rsidR="005C5104" w:rsidRPr="00B5069E">
          <w:rPr>
            <w:rStyle w:val="Lienhypertexte"/>
            <w:szCs w:val="22"/>
          </w:rPr>
          <w:t>site officiel du logiciel</w:t>
        </w:r>
      </w:hyperlink>
      <w:r w:rsidR="005C5104" w:rsidRPr="00B5069E">
        <w:rPr>
          <w:szCs w:val="22"/>
        </w:rPr>
        <w:t>.</w:t>
      </w:r>
    </w:p>
    <w:p w14:paraId="3B320615" w14:textId="77777777" w:rsidR="005C5104" w:rsidRDefault="005C5104" w:rsidP="00DD79AE">
      <w:pPr>
        <w:jc w:val="both"/>
        <w:rPr>
          <w:szCs w:val="22"/>
        </w:rPr>
      </w:pPr>
    </w:p>
    <w:p w14:paraId="6BA3EA69" w14:textId="77777777" w:rsidR="005C5104" w:rsidRDefault="005C5104" w:rsidP="005C5104">
      <w:pPr>
        <w:keepNext/>
        <w:jc w:val="center"/>
      </w:pPr>
      <w:r w:rsidRPr="005C5104">
        <w:rPr>
          <w:noProof/>
          <w:szCs w:val="22"/>
        </w:rPr>
        <w:lastRenderedPageBreak/>
        <w:drawing>
          <wp:inline distT="0" distB="0" distL="0" distR="0" wp14:anchorId="15F13072" wp14:editId="1856C327">
            <wp:extent cx="2786431" cy="2956560"/>
            <wp:effectExtent l="0" t="0" r="0" b="0"/>
            <wp:docPr id="9881053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05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1988" cy="29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F47E" w14:textId="7AB30A30" w:rsidR="005C5104" w:rsidRPr="005C5104" w:rsidRDefault="005C5104" w:rsidP="005C5104">
      <w:pPr>
        <w:pStyle w:val="Lgende"/>
        <w:jc w:val="center"/>
        <w:rPr>
          <w:i/>
          <w:iCs/>
        </w:rPr>
      </w:pPr>
      <w:r w:rsidRPr="005C5104">
        <w:rPr>
          <w:i/>
          <w:iCs/>
          <w:sz w:val="18"/>
          <w:szCs w:val="18"/>
        </w:rPr>
        <w:t xml:space="preserve">Figure </w:t>
      </w:r>
      <w:r w:rsidRPr="005C5104">
        <w:rPr>
          <w:i/>
          <w:iCs/>
          <w:sz w:val="18"/>
          <w:szCs w:val="18"/>
        </w:rPr>
        <w:fldChar w:fldCharType="begin"/>
      </w:r>
      <w:r w:rsidRPr="005C5104">
        <w:rPr>
          <w:i/>
          <w:iCs/>
          <w:sz w:val="18"/>
          <w:szCs w:val="18"/>
        </w:rPr>
        <w:instrText xml:space="preserve"> SEQ Figure \* ARABIC </w:instrText>
      </w:r>
      <w:r w:rsidRPr="005C5104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4</w:t>
      </w:r>
      <w:r w:rsidRPr="005C5104">
        <w:rPr>
          <w:i/>
          <w:iCs/>
          <w:sz w:val="18"/>
          <w:szCs w:val="18"/>
        </w:rPr>
        <w:fldChar w:fldCharType="end"/>
      </w:r>
      <w:r w:rsidRPr="005C5104">
        <w:rPr>
          <w:i/>
          <w:iCs/>
          <w:sz w:val="18"/>
          <w:szCs w:val="18"/>
        </w:rPr>
        <w:t xml:space="preserve"> Interface du logiciel Rufus</w:t>
      </w:r>
    </w:p>
    <w:p w14:paraId="5B045753" w14:textId="77777777" w:rsidR="006D0A02" w:rsidRDefault="009D5BE9" w:rsidP="00DD79AE">
      <w:pPr>
        <w:jc w:val="both"/>
        <w:rPr>
          <w:szCs w:val="22"/>
        </w:rPr>
      </w:pPr>
      <w:r>
        <w:rPr>
          <w:szCs w:val="22"/>
        </w:rPr>
        <w:tab/>
      </w:r>
    </w:p>
    <w:p w14:paraId="46ADF2D5" w14:textId="5096E092" w:rsidR="009F6919" w:rsidRDefault="006D0A02" w:rsidP="00DD79AE">
      <w:pPr>
        <w:jc w:val="both"/>
        <w:rPr>
          <w:szCs w:val="22"/>
        </w:rPr>
      </w:pPr>
      <w:r>
        <w:rPr>
          <w:szCs w:val="22"/>
        </w:rPr>
        <w:tab/>
      </w:r>
      <w:r w:rsidR="009D5BE9">
        <w:rPr>
          <w:szCs w:val="22"/>
        </w:rPr>
        <w:t xml:space="preserve">Nous insérons la clé USB de notre choix dans le périphérique USB de notre ordinateur. Nous sélectionnons ensuite l’image ISO téléchargée au préalable, puis nous démarrons le processus. </w:t>
      </w:r>
    </w:p>
    <w:p w14:paraId="5AD008A4" w14:textId="77777777" w:rsidR="009D5BE9" w:rsidRDefault="009D5BE9" w:rsidP="00DD79AE">
      <w:pPr>
        <w:jc w:val="both"/>
        <w:rPr>
          <w:szCs w:val="22"/>
        </w:rPr>
      </w:pPr>
    </w:p>
    <w:p w14:paraId="60FF3D18" w14:textId="3A2BFB36" w:rsidR="009D5BE9" w:rsidRDefault="009D5BE9" w:rsidP="00572D7B">
      <w:pPr>
        <w:ind w:firstLine="709"/>
        <w:jc w:val="both"/>
        <w:rPr>
          <w:color w:val="FF0000"/>
          <w:szCs w:val="22"/>
        </w:rPr>
      </w:pPr>
      <w:r>
        <w:rPr>
          <w:color w:val="FF0000"/>
          <w:szCs w:val="22"/>
        </w:rPr>
        <w:t>ATTENTION : Cette manipulation effacera tout le contenu de la clé USB utilisée. Nous devons nous assurer de sauvegarder les fichiers existants sur un autre périphérique USB</w:t>
      </w:r>
    </w:p>
    <w:p w14:paraId="789622D2" w14:textId="77777777" w:rsidR="009D5BE9" w:rsidRDefault="009D5BE9" w:rsidP="00DD79AE">
      <w:pPr>
        <w:jc w:val="both"/>
        <w:rPr>
          <w:color w:val="FF0000"/>
          <w:szCs w:val="22"/>
        </w:rPr>
      </w:pPr>
    </w:p>
    <w:p w14:paraId="761508E6" w14:textId="0FA60186" w:rsidR="009D5BE9" w:rsidRDefault="00572D7B" w:rsidP="00DD79AE">
      <w:pPr>
        <w:jc w:val="both"/>
        <w:rPr>
          <w:szCs w:val="22"/>
        </w:rPr>
      </w:pPr>
      <w:r>
        <w:rPr>
          <w:color w:val="FF0000"/>
          <w:szCs w:val="22"/>
        </w:rPr>
        <w:tab/>
      </w:r>
      <w:r>
        <w:rPr>
          <w:szCs w:val="22"/>
        </w:rPr>
        <w:t>Une fois le périphérique configuré, nous pouvons insérer notre clé USB bootable sur la machine que nous voulons configurer</w:t>
      </w:r>
      <w:r w:rsidR="006208CD">
        <w:rPr>
          <w:szCs w:val="22"/>
        </w:rPr>
        <w:t xml:space="preserve">. </w:t>
      </w:r>
      <w:r w:rsidR="004A5EDB">
        <w:rPr>
          <w:szCs w:val="22"/>
        </w:rPr>
        <w:t xml:space="preserve"> Pour accéder au menu Boot, nous appuyons sur F11 dès le démarrage de l’ordinateur. Cette touche est susceptible de changer en fonction du modèle d’ordinateur utilisé. </w:t>
      </w:r>
    </w:p>
    <w:p w14:paraId="3946C34F" w14:textId="77777777" w:rsidR="006208CD" w:rsidRDefault="006208CD" w:rsidP="00DD79AE">
      <w:pPr>
        <w:jc w:val="both"/>
        <w:rPr>
          <w:szCs w:val="22"/>
        </w:rPr>
      </w:pPr>
    </w:p>
    <w:p w14:paraId="0603AB06" w14:textId="77777777" w:rsidR="006208CD" w:rsidRDefault="006208CD" w:rsidP="006208CD">
      <w:pPr>
        <w:keepNext/>
        <w:jc w:val="both"/>
      </w:pPr>
      <w:r>
        <w:rPr>
          <w:noProof/>
          <w:szCs w:val="22"/>
        </w:rPr>
        <w:drawing>
          <wp:inline distT="0" distB="0" distL="0" distR="0" wp14:anchorId="31E41E67" wp14:editId="45C7B560">
            <wp:extent cx="5814060" cy="1727284"/>
            <wp:effectExtent l="0" t="0" r="0" b="6350"/>
            <wp:docPr id="1275503454" name="Image 1" descr="Restauration du système F11 ne fonctionne pas dans Windows 7, 8, 10 e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tauration du système F11 ne fonctionne pas dans Windows 7, 8, 10 et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367" cy="173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C0A9" w14:textId="5EF4A1D8" w:rsidR="006208CD" w:rsidRPr="006208CD" w:rsidRDefault="006208CD" w:rsidP="006208CD">
      <w:pPr>
        <w:pStyle w:val="Lgende"/>
        <w:jc w:val="center"/>
        <w:rPr>
          <w:i/>
          <w:iCs/>
        </w:rPr>
      </w:pPr>
      <w:r w:rsidRPr="006208CD">
        <w:rPr>
          <w:i/>
          <w:iCs/>
          <w:sz w:val="18"/>
          <w:szCs w:val="18"/>
        </w:rPr>
        <w:t xml:space="preserve">Figure </w:t>
      </w:r>
      <w:r w:rsidRPr="006208CD">
        <w:rPr>
          <w:i/>
          <w:iCs/>
          <w:sz w:val="18"/>
          <w:szCs w:val="18"/>
        </w:rPr>
        <w:fldChar w:fldCharType="begin"/>
      </w:r>
      <w:r w:rsidRPr="006208CD">
        <w:rPr>
          <w:i/>
          <w:iCs/>
          <w:sz w:val="18"/>
          <w:szCs w:val="18"/>
        </w:rPr>
        <w:instrText xml:space="preserve"> SEQ Figure \* ARABIC </w:instrText>
      </w:r>
      <w:r w:rsidRPr="006208C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5</w:t>
      </w:r>
      <w:r w:rsidRPr="006208CD">
        <w:rPr>
          <w:i/>
          <w:iCs/>
          <w:sz w:val="18"/>
          <w:szCs w:val="18"/>
        </w:rPr>
        <w:fldChar w:fldCharType="end"/>
      </w:r>
      <w:r w:rsidRPr="006208CD">
        <w:rPr>
          <w:i/>
          <w:iCs/>
          <w:sz w:val="18"/>
          <w:szCs w:val="18"/>
        </w:rPr>
        <w:t xml:space="preserve"> Menu </w:t>
      </w:r>
      <w:r w:rsidR="004A5EDB">
        <w:rPr>
          <w:i/>
          <w:iCs/>
          <w:sz w:val="18"/>
          <w:szCs w:val="18"/>
        </w:rPr>
        <w:t>Boot</w:t>
      </w:r>
      <w:r w:rsidRPr="006208CD">
        <w:rPr>
          <w:i/>
          <w:iCs/>
          <w:sz w:val="18"/>
          <w:szCs w:val="18"/>
        </w:rPr>
        <w:t xml:space="preserve"> F11</w:t>
      </w:r>
    </w:p>
    <w:p w14:paraId="557114CC" w14:textId="77777777" w:rsidR="003D1534" w:rsidRPr="003D1534" w:rsidRDefault="003D1534" w:rsidP="00DD79AE">
      <w:pPr>
        <w:jc w:val="both"/>
        <w:rPr>
          <w:szCs w:val="22"/>
        </w:rPr>
      </w:pPr>
    </w:p>
    <w:p w14:paraId="104E5745" w14:textId="77777777" w:rsidR="00536FAC" w:rsidRDefault="00812F30" w:rsidP="00DD79AE">
      <w:pPr>
        <w:jc w:val="both"/>
        <w:rPr>
          <w:szCs w:val="22"/>
        </w:rPr>
      </w:pPr>
      <w:r>
        <w:rPr>
          <w:szCs w:val="22"/>
        </w:rPr>
        <w:tab/>
      </w:r>
    </w:p>
    <w:p w14:paraId="08142036" w14:textId="3F851051" w:rsidR="00812F30" w:rsidRDefault="004A5EDB" w:rsidP="00536FAC">
      <w:pPr>
        <w:ind w:firstLine="709"/>
        <w:jc w:val="both"/>
        <w:rPr>
          <w:szCs w:val="22"/>
        </w:rPr>
      </w:pPr>
      <w:r>
        <w:rPr>
          <w:szCs w:val="22"/>
        </w:rPr>
        <w:lastRenderedPageBreak/>
        <w:t xml:space="preserve">Après avoir sélectionné l’option Boot </w:t>
      </w:r>
      <w:proofErr w:type="spellStart"/>
      <w:r>
        <w:rPr>
          <w:szCs w:val="22"/>
        </w:rPr>
        <w:t>Device</w:t>
      </w:r>
      <w:proofErr w:type="spellEnd"/>
      <w:r>
        <w:rPr>
          <w:szCs w:val="22"/>
        </w:rPr>
        <w:t xml:space="preserve"> et avoir démarré notre clé USB, n</w:t>
      </w:r>
      <w:r w:rsidR="00812F30">
        <w:rPr>
          <w:szCs w:val="22"/>
        </w:rPr>
        <w:t>ous suivrons pas à pas les directives ci-dessous pour installer nos systèmes d’exploitation</w:t>
      </w:r>
      <w:r w:rsidR="00EC0EFE">
        <w:rPr>
          <w:szCs w:val="22"/>
        </w:rPr>
        <w:t> :</w:t>
      </w:r>
    </w:p>
    <w:p w14:paraId="2A784C3B" w14:textId="15A4DD2E" w:rsidR="005C62D6" w:rsidRDefault="005C62D6" w:rsidP="005C62D6">
      <w:pPr>
        <w:spacing w:after="0"/>
        <w:ind w:firstLine="709"/>
        <w:jc w:val="both"/>
        <w:rPr>
          <w:szCs w:val="22"/>
        </w:rPr>
      </w:pPr>
      <w:r>
        <w:rPr>
          <w:noProof/>
          <w:szCs w:val="22"/>
        </w:rPr>
        <w:drawing>
          <wp:anchor distT="0" distB="0" distL="114300" distR="114300" simplePos="0" relativeHeight="251704832" behindDoc="0" locked="0" layoutInCell="1" allowOverlap="1" wp14:anchorId="108EF0D3" wp14:editId="2F96FA2E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3810000" cy="2847975"/>
            <wp:effectExtent l="0" t="0" r="0" b="9525"/>
            <wp:wrapTopAndBottom/>
            <wp:docPr id="281229731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89EE0D" w14:textId="77777777" w:rsidR="005C62D6" w:rsidRDefault="005C62D6" w:rsidP="005C62D6">
      <w:pPr>
        <w:pStyle w:val="Lgende"/>
        <w:spacing w:after="0"/>
        <w:jc w:val="center"/>
        <w:rPr>
          <w:i/>
          <w:iCs/>
          <w:sz w:val="18"/>
          <w:szCs w:val="18"/>
        </w:rPr>
      </w:pPr>
    </w:p>
    <w:p w14:paraId="1573C6F8" w14:textId="40F71BC9" w:rsidR="005C62D6" w:rsidRPr="002B66A6" w:rsidRDefault="005C62D6" w:rsidP="005C62D6">
      <w:pPr>
        <w:pStyle w:val="Lgende"/>
        <w:jc w:val="center"/>
        <w:rPr>
          <w:i/>
          <w:iCs/>
        </w:rPr>
      </w:pPr>
      <w:r w:rsidRPr="002B66A6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6</w:t>
      </w:r>
      <w:r w:rsidRPr="002B66A6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Choix du mode d’installation</w:t>
      </w:r>
    </w:p>
    <w:p w14:paraId="6B211283" w14:textId="77777777" w:rsidR="00536FAC" w:rsidRDefault="00536FAC" w:rsidP="00536FAC">
      <w:pPr>
        <w:ind w:firstLine="709"/>
        <w:jc w:val="both"/>
        <w:rPr>
          <w:szCs w:val="22"/>
        </w:rPr>
      </w:pPr>
    </w:p>
    <w:p w14:paraId="6B095747" w14:textId="601E4E0F" w:rsidR="00C6384C" w:rsidRDefault="00536FAC" w:rsidP="00C6384C">
      <w:pPr>
        <w:keepNext/>
        <w:jc w:val="center"/>
      </w:pPr>
      <w:r>
        <w:rPr>
          <w:noProof/>
        </w:rPr>
        <w:drawing>
          <wp:inline distT="0" distB="0" distL="0" distR="0" wp14:anchorId="13E7C6B7" wp14:editId="31D554AD">
            <wp:extent cx="3810000" cy="2867025"/>
            <wp:effectExtent l="0" t="0" r="0" b="9525"/>
            <wp:docPr id="113326574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C4A45" w14:textId="2380A9DE" w:rsidR="00EC0EFE" w:rsidRPr="002B66A6" w:rsidRDefault="00C6384C" w:rsidP="00C6384C">
      <w:pPr>
        <w:pStyle w:val="Lgende"/>
        <w:jc w:val="center"/>
        <w:rPr>
          <w:i/>
          <w:iCs/>
        </w:rPr>
      </w:pPr>
      <w:r w:rsidRPr="002B66A6">
        <w:rPr>
          <w:i/>
          <w:iCs/>
          <w:sz w:val="18"/>
          <w:szCs w:val="18"/>
        </w:rPr>
        <w:t xml:space="preserve">Figure </w:t>
      </w:r>
      <w:r w:rsidR="005C62D6">
        <w:rPr>
          <w:i/>
          <w:iCs/>
          <w:sz w:val="18"/>
          <w:szCs w:val="18"/>
        </w:rPr>
        <w:t xml:space="preserve">7 </w:t>
      </w:r>
      <w:r w:rsidRPr="002B66A6">
        <w:rPr>
          <w:i/>
          <w:iCs/>
          <w:sz w:val="18"/>
          <w:szCs w:val="18"/>
        </w:rPr>
        <w:t>Sélection de la langue du système d'exploitation</w:t>
      </w:r>
    </w:p>
    <w:p w14:paraId="7A97BF60" w14:textId="743C77A8" w:rsidR="00EC0EFE" w:rsidRDefault="00EC0EFE" w:rsidP="00EC0EFE">
      <w:pPr>
        <w:jc w:val="center"/>
        <w:rPr>
          <w:szCs w:val="22"/>
        </w:rPr>
      </w:pPr>
    </w:p>
    <w:p w14:paraId="15BB88E2" w14:textId="121DF1D7" w:rsidR="00C6384C" w:rsidRDefault="00536FAC" w:rsidP="00C6384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F2EEEC" wp14:editId="20CA7602">
            <wp:extent cx="3810000" cy="2867025"/>
            <wp:effectExtent l="0" t="0" r="0" b="9525"/>
            <wp:docPr id="1513741393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C75C8B" w14:textId="4291736B" w:rsidR="00EC0EFE" w:rsidRDefault="00C6384C" w:rsidP="00C6384C">
      <w:pPr>
        <w:pStyle w:val="Lgende"/>
        <w:jc w:val="center"/>
        <w:rPr>
          <w:i/>
          <w:iCs/>
          <w:sz w:val="18"/>
          <w:szCs w:val="18"/>
        </w:rPr>
      </w:pPr>
      <w:r w:rsidRPr="002B66A6">
        <w:rPr>
          <w:i/>
          <w:iCs/>
          <w:sz w:val="18"/>
          <w:szCs w:val="18"/>
        </w:rPr>
        <w:t xml:space="preserve">Figure </w:t>
      </w:r>
      <w:r w:rsidR="005C62D6">
        <w:rPr>
          <w:i/>
          <w:iCs/>
          <w:sz w:val="18"/>
          <w:szCs w:val="18"/>
        </w:rPr>
        <w:t xml:space="preserve">8 </w:t>
      </w:r>
      <w:r w:rsidRPr="002B66A6">
        <w:rPr>
          <w:i/>
          <w:iCs/>
          <w:sz w:val="18"/>
          <w:szCs w:val="18"/>
        </w:rPr>
        <w:t>Sélection du fuseau horaire</w:t>
      </w:r>
    </w:p>
    <w:p w14:paraId="455AD863" w14:textId="77777777" w:rsidR="005C62D6" w:rsidRPr="005C62D6" w:rsidRDefault="005C62D6" w:rsidP="005C62D6"/>
    <w:p w14:paraId="50F3A1D2" w14:textId="4CC63B2B" w:rsidR="00C6384C" w:rsidRDefault="00536FAC" w:rsidP="00C6384C">
      <w:pPr>
        <w:keepNext/>
        <w:jc w:val="center"/>
      </w:pPr>
      <w:r>
        <w:rPr>
          <w:noProof/>
        </w:rPr>
        <w:drawing>
          <wp:inline distT="0" distB="0" distL="0" distR="0" wp14:anchorId="3A300315" wp14:editId="14A30367">
            <wp:extent cx="3810000" cy="2867025"/>
            <wp:effectExtent l="0" t="0" r="0" b="9525"/>
            <wp:docPr id="33317287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EF93B2" w14:textId="62405A12" w:rsidR="009F6919" w:rsidRPr="002B66A6" w:rsidRDefault="00C6384C" w:rsidP="00C6384C">
      <w:pPr>
        <w:pStyle w:val="Lgende"/>
        <w:jc w:val="center"/>
        <w:rPr>
          <w:i/>
          <w:iCs/>
          <w:sz w:val="18"/>
          <w:szCs w:val="18"/>
        </w:rPr>
      </w:pPr>
      <w:r w:rsidRPr="002B66A6">
        <w:rPr>
          <w:i/>
          <w:iCs/>
          <w:sz w:val="18"/>
          <w:szCs w:val="18"/>
        </w:rPr>
        <w:t xml:space="preserve">Figure </w:t>
      </w:r>
      <w:r w:rsidR="005C62D6">
        <w:rPr>
          <w:i/>
          <w:iCs/>
          <w:sz w:val="18"/>
          <w:szCs w:val="18"/>
        </w:rPr>
        <w:t xml:space="preserve">9 </w:t>
      </w:r>
      <w:r w:rsidRPr="002B66A6">
        <w:rPr>
          <w:i/>
          <w:iCs/>
          <w:sz w:val="18"/>
          <w:szCs w:val="18"/>
        </w:rPr>
        <w:t>Sélection du type de clavier</w:t>
      </w:r>
    </w:p>
    <w:p w14:paraId="4B60CAAF" w14:textId="5B4C8453" w:rsidR="00C6384C" w:rsidRDefault="00C6384C" w:rsidP="00C6384C"/>
    <w:p w14:paraId="76C4394C" w14:textId="5B67FE59" w:rsidR="00C6384C" w:rsidRDefault="00536FAC" w:rsidP="00C6384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E367BA" wp14:editId="57B1CF3B">
            <wp:extent cx="3810000" cy="2867025"/>
            <wp:effectExtent l="0" t="0" r="0" b="9525"/>
            <wp:docPr id="185022467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D3B72" w14:textId="407B7EB5" w:rsidR="00C6384C" w:rsidRDefault="00C6384C" w:rsidP="00C6384C">
      <w:pPr>
        <w:pStyle w:val="Lgende"/>
        <w:jc w:val="center"/>
        <w:rPr>
          <w:i/>
          <w:iCs/>
          <w:sz w:val="18"/>
          <w:szCs w:val="18"/>
        </w:rPr>
      </w:pPr>
      <w:r w:rsidRPr="002B66A6">
        <w:rPr>
          <w:i/>
          <w:iCs/>
          <w:sz w:val="18"/>
          <w:szCs w:val="18"/>
        </w:rPr>
        <w:t xml:space="preserve">Figure </w:t>
      </w:r>
      <w:r w:rsidR="005C62D6">
        <w:rPr>
          <w:i/>
          <w:iCs/>
          <w:sz w:val="18"/>
          <w:szCs w:val="18"/>
        </w:rPr>
        <w:t>10</w:t>
      </w:r>
      <w:r w:rsidRPr="002B66A6">
        <w:rPr>
          <w:i/>
          <w:iCs/>
          <w:sz w:val="18"/>
          <w:szCs w:val="18"/>
        </w:rPr>
        <w:t xml:space="preserve"> Chargement et installation des composants nécessaires</w:t>
      </w:r>
    </w:p>
    <w:p w14:paraId="36006CA4" w14:textId="4954ABAA" w:rsidR="00A71CDE" w:rsidRDefault="00A71CDE" w:rsidP="00A71CDE"/>
    <w:p w14:paraId="446DB399" w14:textId="08E18575" w:rsidR="00C57AAD" w:rsidRDefault="00536FAC" w:rsidP="00C57AAD">
      <w:pPr>
        <w:keepNext/>
        <w:jc w:val="center"/>
      </w:pPr>
      <w:r>
        <w:rPr>
          <w:noProof/>
        </w:rPr>
        <w:drawing>
          <wp:inline distT="0" distB="0" distL="0" distR="0" wp14:anchorId="48B95F93" wp14:editId="465D6B13">
            <wp:extent cx="3810000" cy="2867025"/>
            <wp:effectExtent l="0" t="0" r="0" b="9525"/>
            <wp:docPr id="1197424003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4A7BAA" w14:textId="5F7B105D" w:rsidR="00A71CDE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="005C62D6">
        <w:rPr>
          <w:i/>
          <w:iCs/>
          <w:sz w:val="18"/>
          <w:szCs w:val="18"/>
        </w:rPr>
        <w:t>11</w:t>
      </w:r>
      <w:r w:rsidRPr="00C57AAD">
        <w:rPr>
          <w:i/>
          <w:iCs/>
          <w:sz w:val="18"/>
          <w:szCs w:val="18"/>
        </w:rPr>
        <w:t xml:space="preserve"> Choix du nom de la machine</w:t>
      </w:r>
      <w:r w:rsidR="005C62D6">
        <w:rPr>
          <w:i/>
          <w:iCs/>
          <w:sz w:val="18"/>
          <w:szCs w:val="18"/>
        </w:rPr>
        <w:t xml:space="preserve"> (</w:t>
      </w:r>
      <w:proofErr w:type="spellStart"/>
      <w:r w:rsidR="005C62D6">
        <w:rPr>
          <w:i/>
          <w:iCs/>
          <w:sz w:val="18"/>
          <w:szCs w:val="18"/>
        </w:rPr>
        <w:t>srv-asie</w:t>
      </w:r>
      <w:proofErr w:type="spellEnd"/>
      <w:r w:rsidR="005C62D6">
        <w:rPr>
          <w:i/>
          <w:iCs/>
          <w:sz w:val="18"/>
          <w:szCs w:val="18"/>
        </w:rPr>
        <w:t>)</w:t>
      </w:r>
    </w:p>
    <w:p w14:paraId="51497351" w14:textId="0CA52965" w:rsidR="00A71CDE" w:rsidRDefault="00A71CDE" w:rsidP="00A71CDE">
      <w:pPr>
        <w:jc w:val="center"/>
      </w:pPr>
    </w:p>
    <w:p w14:paraId="1A504A03" w14:textId="39DEB659" w:rsidR="00C57AAD" w:rsidRDefault="00536FAC" w:rsidP="00C57A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15EB15" wp14:editId="1340D958">
            <wp:extent cx="3810000" cy="2867025"/>
            <wp:effectExtent l="0" t="0" r="0" b="9525"/>
            <wp:docPr id="1672754703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31B28E" w14:textId="32BD62EC" w:rsidR="00A71CDE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</w:t>
      </w:r>
      <w:r w:rsidRPr="00C57AAD">
        <w:rPr>
          <w:i/>
          <w:iCs/>
          <w:sz w:val="18"/>
          <w:szCs w:val="18"/>
        </w:rPr>
        <w:fldChar w:fldCharType="end"/>
      </w:r>
      <w:r w:rsidR="005C62D6">
        <w:rPr>
          <w:i/>
          <w:iCs/>
          <w:sz w:val="18"/>
          <w:szCs w:val="18"/>
        </w:rPr>
        <w:t>2</w:t>
      </w:r>
      <w:r w:rsidRPr="00C57AAD">
        <w:rPr>
          <w:i/>
          <w:iCs/>
          <w:sz w:val="18"/>
          <w:szCs w:val="18"/>
        </w:rPr>
        <w:t xml:space="preserve"> Choix du nom de domaine (vide)</w:t>
      </w:r>
    </w:p>
    <w:p w14:paraId="17F98A94" w14:textId="6E5892D4" w:rsidR="00A71CDE" w:rsidRDefault="00A71CDE" w:rsidP="00A71CDE">
      <w:pPr>
        <w:jc w:val="center"/>
      </w:pPr>
    </w:p>
    <w:p w14:paraId="20D70E59" w14:textId="54040F82" w:rsidR="00C57AAD" w:rsidRDefault="00536FAC" w:rsidP="00C57AAD">
      <w:pPr>
        <w:keepNext/>
        <w:jc w:val="center"/>
      </w:pPr>
      <w:r>
        <w:rPr>
          <w:noProof/>
        </w:rPr>
        <w:drawing>
          <wp:inline distT="0" distB="0" distL="0" distR="0" wp14:anchorId="674230F8" wp14:editId="002CDC17">
            <wp:extent cx="3810000" cy="2876550"/>
            <wp:effectExtent l="0" t="0" r="0" b="0"/>
            <wp:docPr id="125943306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05D1C4" w14:textId="2C227090" w:rsidR="00A71CDE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="005C62D6">
        <w:rPr>
          <w:i/>
          <w:iCs/>
          <w:sz w:val="18"/>
          <w:szCs w:val="18"/>
        </w:rPr>
        <w:t>13</w:t>
      </w:r>
      <w:r w:rsidRPr="00C57AAD">
        <w:rPr>
          <w:i/>
          <w:iCs/>
          <w:sz w:val="18"/>
          <w:szCs w:val="18"/>
        </w:rPr>
        <w:t xml:space="preserve"> Choix du mot de passe administrateur</w:t>
      </w:r>
    </w:p>
    <w:p w14:paraId="1710B24B" w14:textId="77777777" w:rsidR="00A71CDE" w:rsidRDefault="00A71CDE" w:rsidP="00A71CDE">
      <w:pPr>
        <w:jc w:val="center"/>
      </w:pPr>
    </w:p>
    <w:p w14:paraId="0A8AD307" w14:textId="4599770F" w:rsidR="00C57AAD" w:rsidRPr="00536FAC" w:rsidRDefault="00536FAC" w:rsidP="00536FAC">
      <w:pPr>
        <w:keepNext/>
        <w:jc w:val="center"/>
        <w:rPr>
          <w:i/>
          <w:i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3B32ADC" wp14:editId="7420EEA5">
            <wp:extent cx="3810000" cy="2867025"/>
            <wp:effectExtent l="0" t="0" r="0" b="9525"/>
            <wp:docPr id="1654571427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471750" w14:textId="342A2C4B" w:rsidR="00A71CDE" w:rsidRDefault="00C57AAD" w:rsidP="00536FAC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="00536FAC">
        <w:rPr>
          <w:i/>
          <w:iCs/>
          <w:sz w:val="18"/>
          <w:szCs w:val="18"/>
        </w:rPr>
        <w:t>1</w:t>
      </w:r>
      <w:r w:rsidR="005C62D6">
        <w:rPr>
          <w:i/>
          <w:iCs/>
          <w:sz w:val="18"/>
          <w:szCs w:val="18"/>
        </w:rPr>
        <w:t>4</w:t>
      </w:r>
      <w:r w:rsidR="00536FAC">
        <w:rPr>
          <w:i/>
          <w:iCs/>
          <w:sz w:val="18"/>
          <w:szCs w:val="18"/>
        </w:rPr>
        <w:t xml:space="preserve"> </w:t>
      </w:r>
      <w:r w:rsidRPr="00C57AAD">
        <w:rPr>
          <w:i/>
          <w:iCs/>
          <w:sz w:val="18"/>
          <w:szCs w:val="18"/>
        </w:rPr>
        <w:t>Choix de l'identifiant utilisateur</w:t>
      </w:r>
    </w:p>
    <w:p w14:paraId="7F21220E" w14:textId="77777777" w:rsidR="005C62D6" w:rsidRPr="005C62D6" w:rsidRDefault="005C62D6" w:rsidP="005C62D6"/>
    <w:p w14:paraId="57650860" w14:textId="59FF1C8C" w:rsidR="005C62D6" w:rsidRDefault="005C62D6" w:rsidP="005C62D6">
      <w:pPr>
        <w:jc w:val="center"/>
      </w:pPr>
      <w:r>
        <w:rPr>
          <w:noProof/>
        </w:rPr>
        <w:drawing>
          <wp:inline distT="0" distB="0" distL="0" distR="0" wp14:anchorId="58A75D1C" wp14:editId="569D89FD">
            <wp:extent cx="3810000" cy="2876550"/>
            <wp:effectExtent l="0" t="0" r="0" b="0"/>
            <wp:docPr id="1434655598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C875E8" w14:textId="3947BF3A" w:rsidR="00A71CDE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="00C46708">
        <w:rPr>
          <w:i/>
          <w:iCs/>
          <w:sz w:val="18"/>
          <w:szCs w:val="18"/>
        </w:rPr>
        <w:t>1</w:t>
      </w:r>
      <w:r w:rsidR="005C62D6">
        <w:rPr>
          <w:i/>
          <w:iCs/>
          <w:sz w:val="18"/>
          <w:szCs w:val="18"/>
        </w:rPr>
        <w:t>5 Configuration de l’horloge</w:t>
      </w:r>
    </w:p>
    <w:p w14:paraId="1EE22F07" w14:textId="69ABD0CF" w:rsidR="00F71897" w:rsidRDefault="00F71897" w:rsidP="00A71CDE">
      <w:pPr>
        <w:jc w:val="center"/>
      </w:pPr>
    </w:p>
    <w:p w14:paraId="7D1BED5D" w14:textId="0AE2AEE0" w:rsidR="00C57AAD" w:rsidRDefault="005C62D6" w:rsidP="00C57A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8F365D" wp14:editId="13504E90">
            <wp:extent cx="3810000" cy="2876550"/>
            <wp:effectExtent l="0" t="0" r="0" b="0"/>
            <wp:docPr id="1613981392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6769A" w14:textId="3F48685E" w:rsidR="00F71897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</w:t>
      </w:r>
      <w:r w:rsidRPr="00C57AAD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6</w:t>
      </w:r>
      <w:r w:rsidRPr="00C57AAD">
        <w:rPr>
          <w:i/>
          <w:iCs/>
          <w:sz w:val="18"/>
          <w:szCs w:val="18"/>
        </w:rPr>
        <w:t xml:space="preserve"> Choix de la méthode de partitionnement</w:t>
      </w:r>
    </w:p>
    <w:p w14:paraId="725AF9F1" w14:textId="568754EA" w:rsidR="00F71897" w:rsidRDefault="00F71897" w:rsidP="00A71CDE">
      <w:pPr>
        <w:jc w:val="center"/>
      </w:pPr>
    </w:p>
    <w:p w14:paraId="1D142DCE" w14:textId="0B2C409F" w:rsidR="00C57AAD" w:rsidRDefault="00E56278" w:rsidP="00C57AAD">
      <w:pPr>
        <w:keepNext/>
        <w:jc w:val="center"/>
      </w:pPr>
      <w:r>
        <w:rPr>
          <w:noProof/>
        </w:rPr>
        <w:drawing>
          <wp:inline distT="0" distB="0" distL="0" distR="0" wp14:anchorId="1E3CAA7F" wp14:editId="50273515">
            <wp:extent cx="3810000" cy="2876550"/>
            <wp:effectExtent l="0" t="0" r="0" b="0"/>
            <wp:docPr id="32126841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0C3A82" w14:textId="2F0622DF" w:rsidR="00F71897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</w:t>
      </w:r>
      <w:r w:rsidRPr="00C57AAD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7</w:t>
      </w:r>
      <w:r w:rsidRPr="00C57AAD">
        <w:rPr>
          <w:i/>
          <w:iCs/>
          <w:sz w:val="18"/>
          <w:szCs w:val="18"/>
        </w:rPr>
        <w:t xml:space="preserve"> Choix du disque à partitionner</w:t>
      </w:r>
    </w:p>
    <w:p w14:paraId="513E7F40" w14:textId="65A48A7F" w:rsidR="00F71897" w:rsidRDefault="00F71897" w:rsidP="00A71CDE">
      <w:pPr>
        <w:jc w:val="center"/>
      </w:pPr>
    </w:p>
    <w:p w14:paraId="65C6B134" w14:textId="016BCE53" w:rsidR="00C57AAD" w:rsidRDefault="00E56278" w:rsidP="00C57A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E810A6" wp14:editId="46D556B2">
            <wp:extent cx="3810000" cy="2876550"/>
            <wp:effectExtent l="0" t="0" r="0" b="0"/>
            <wp:docPr id="185955277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621894" w14:textId="255BB848" w:rsidR="00F71897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</w:t>
      </w:r>
      <w:r w:rsidRPr="00C57AAD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8</w:t>
      </w:r>
      <w:r w:rsidRPr="00C57AAD">
        <w:rPr>
          <w:i/>
          <w:iCs/>
          <w:sz w:val="18"/>
          <w:szCs w:val="18"/>
        </w:rPr>
        <w:t xml:space="preserve"> Choix des partitions</w:t>
      </w:r>
    </w:p>
    <w:p w14:paraId="5C459E9C" w14:textId="355B43C3" w:rsidR="00F71897" w:rsidRDefault="00F71897" w:rsidP="00A71CDE">
      <w:pPr>
        <w:jc w:val="center"/>
      </w:pPr>
    </w:p>
    <w:p w14:paraId="7DC782D5" w14:textId="38F2E284" w:rsidR="006676EB" w:rsidRDefault="00E56278" w:rsidP="006676EB">
      <w:pPr>
        <w:keepNext/>
        <w:jc w:val="center"/>
      </w:pPr>
      <w:r>
        <w:rPr>
          <w:noProof/>
        </w:rPr>
        <w:drawing>
          <wp:inline distT="0" distB="0" distL="0" distR="0" wp14:anchorId="030DDA67" wp14:editId="57858958">
            <wp:extent cx="3810000" cy="2876550"/>
            <wp:effectExtent l="0" t="0" r="0" b="0"/>
            <wp:docPr id="42723750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434CD6" w14:textId="451F421E" w:rsidR="00F71897" w:rsidRPr="006676EB" w:rsidRDefault="006676EB" w:rsidP="006676E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</w:t>
      </w:r>
      <w:r w:rsidRPr="006676EB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9</w:t>
      </w:r>
      <w:r w:rsidRPr="006676EB">
        <w:rPr>
          <w:i/>
          <w:iCs/>
          <w:sz w:val="18"/>
          <w:szCs w:val="18"/>
        </w:rPr>
        <w:t xml:space="preserve"> Résumé de la table des partitions</w:t>
      </w:r>
    </w:p>
    <w:p w14:paraId="554A44D6" w14:textId="406D83B6" w:rsidR="00F71897" w:rsidRDefault="00F71897" w:rsidP="00A71CDE">
      <w:pPr>
        <w:jc w:val="center"/>
      </w:pPr>
    </w:p>
    <w:p w14:paraId="0CBF41B3" w14:textId="2535D2C9" w:rsidR="006676EB" w:rsidRDefault="00E56278" w:rsidP="006676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2F1AD5" wp14:editId="554DD01D">
            <wp:extent cx="3810000" cy="2876550"/>
            <wp:effectExtent l="0" t="0" r="0" b="0"/>
            <wp:docPr id="516503621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62C32B" w14:textId="2C3C820C" w:rsidR="00F71897" w:rsidRPr="006676EB" w:rsidRDefault="006676EB" w:rsidP="006676E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="004E1A3B">
        <w:rPr>
          <w:i/>
          <w:iCs/>
          <w:sz w:val="18"/>
          <w:szCs w:val="18"/>
        </w:rPr>
        <w:t>20</w:t>
      </w:r>
      <w:r w:rsidRPr="006676EB">
        <w:rPr>
          <w:i/>
          <w:iCs/>
          <w:sz w:val="18"/>
          <w:szCs w:val="18"/>
        </w:rPr>
        <w:t xml:space="preserve"> Application des changements</w:t>
      </w:r>
    </w:p>
    <w:p w14:paraId="18196C9E" w14:textId="491AC3B7" w:rsidR="00603C1C" w:rsidRDefault="00603C1C" w:rsidP="00A71CDE">
      <w:pPr>
        <w:jc w:val="center"/>
      </w:pPr>
    </w:p>
    <w:p w14:paraId="30FA8FE8" w14:textId="48EF15E8" w:rsidR="006676EB" w:rsidRDefault="00E56278" w:rsidP="006676EB">
      <w:pPr>
        <w:keepNext/>
        <w:jc w:val="center"/>
      </w:pPr>
      <w:r>
        <w:rPr>
          <w:noProof/>
        </w:rPr>
        <w:drawing>
          <wp:inline distT="0" distB="0" distL="0" distR="0" wp14:anchorId="75EC8D05" wp14:editId="5D9F7241">
            <wp:extent cx="3810000" cy="2876550"/>
            <wp:effectExtent l="0" t="0" r="0" b="0"/>
            <wp:docPr id="1947710305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D3245D" w14:textId="01A674C8" w:rsidR="00603C1C" w:rsidRDefault="006676EB" w:rsidP="006676EB">
      <w:pPr>
        <w:pStyle w:val="Lgende"/>
        <w:jc w:val="center"/>
        <w:rPr>
          <w:b w:val="0"/>
          <w:bCs w:val="0"/>
          <w:color w:val="auto"/>
          <w:sz w:val="21"/>
          <w:szCs w:val="21"/>
        </w:rPr>
      </w:pPr>
      <w:r w:rsidRPr="006676EB">
        <w:rPr>
          <w:i/>
          <w:iCs/>
          <w:sz w:val="18"/>
          <w:szCs w:val="18"/>
        </w:rPr>
        <w:t xml:space="preserve">Figure </w:t>
      </w:r>
      <w:r w:rsidR="00C46708">
        <w:rPr>
          <w:i/>
          <w:iCs/>
          <w:sz w:val="18"/>
          <w:szCs w:val="18"/>
        </w:rPr>
        <w:t>2</w:t>
      </w:r>
      <w:r w:rsidR="004E1A3B">
        <w:rPr>
          <w:i/>
          <w:iCs/>
          <w:sz w:val="18"/>
          <w:szCs w:val="18"/>
        </w:rPr>
        <w:t>1</w:t>
      </w:r>
      <w:r w:rsidRPr="006676EB">
        <w:rPr>
          <w:i/>
          <w:iCs/>
          <w:sz w:val="18"/>
          <w:szCs w:val="18"/>
        </w:rPr>
        <w:t xml:space="preserve"> Installation du système</w:t>
      </w:r>
    </w:p>
    <w:p w14:paraId="05735755" w14:textId="77777777" w:rsidR="005C62D6" w:rsidRPr="005C62D6" w:rsidRDefault="005C62D6" w:rsidP="005C62D6"/>
    <w:p w14:paraId="11359A12" w14:textId="77777777" w:rsidR="005C62D6" w:rsidRDefault="005C62D6" w:rsidP="005C62D6"/>
    <w:p w14:paraId="36043271" w14:textId="127A9A12" w:rsidR="005C62D6" w:rsidRDefault="005C62D6" w:rsidP="005C62D6">
      <w:pPr>
        <w:tabs>
          <w:tab w:val="left" w:pos="3924"/>
        </w:tabs>
      </w:pPr>
      <w:r>
        <w:rPr>
          <w:noProof/>
        </w:rPr>
        <w:lastRenderedPageBreak/>
        <w:drawing>
          <wp:anchor distT="0" distB="0" distL="114300" distR="114300" simplePos="0" relativeHeight="251705856" behindDoc="0" locked="0" layoutInCell="1" allowOverlap="1" wp14:anchorId="54EA89E3" wp14:editId="25E395F0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3810000" cy="2876550"/>
            <wp:effectExtent l="0" t="0" r="0" b="0"/>
            <wp:wrapTopAndBottom/>
            <wp:docPr id="1021300714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FF3ABC5" w14:textId="77777777" w:rsidR="004E1A3B" w:rsidRDefault="004E1A3B" w:rsidP="005C62D6">
      <w:pPr>
        <w:tabs>
          <w:tab w:val="left" w:pos="3924"/>
        </w:tabs>
      </w:pPr>
    </w:p>
    <w:p w14:paraId="621163BB" w14:textId="7C96F813" w:rsidR="004E1A3B" w:rsidRPr="006676EB" w:rsidRDefault="004E1A3B" w:rsidP="004E1A3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Analyse des médias supplémentaires</w:t>
      </w:r>
    </w:p>
    <w:p w14:paraId="0D141CFC" w14:textId="46B7E51E" w:rsidR="004E1A3B" w:rsidRDefault="004E1A3B" w:rsidP="005C62D6">
      <w:pPr>
        <w:tabs>
          <w:tab w:val="left" w:pos="3924"/>
        </w:tabs>
      </w:pPr>
      <w:r>
        <w:rPr>
          <w:noProof/>
        </w:rPr>
        <w:drawing>
          <wp:anchor distT="0" distB="0" distL="114300" distR="114300" simplePos="0" relativeHeight="251706880" behindDoc="0" locked="0" layoutInCell="1" allowOverlap="1" wp14:anchorId="2E1DB355" wp14:editId="4350D474">
            <wp:simplePos x="0" y="0"/>
            <wp:positionH relativeFrom="margin">
              <wp:posOffset>1113155</wp:posOffset>
            </wp:positionH>
            <wp:positionV relativeFrom="paragraph">
              <wp:posOffset>402590</wp:posOffset>
            </wp:positionV>
            <wp:extent cx="3810000" cy="2876550"/>
            <wp:effectExtent l="0" t="0" r="0" b="0"/>
            <wp:wrapTopAndBottom/>
            <wp:docPr id="1999457748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77BE5" w14:textId="153DE821" w:rsidR="005C62D6" w:rsidRDefault="005C62D6" w:rsidP="005C62D6">
      <w:pPr>
        <w:tabs>
          <w:tab w:val="left" w:pos="3924"/>
        </w:tabs>
      </w:pPr>
    </w:p>
    <w:p w14:paraId="27677B70" w14:textId="7180D3A1" w:rsidR="004E1A3B" w:rsidRPr="006676EB" w:rsidRDefault="004E1A3B" w:rsidP="004E1A3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</w:rPr>
        <w:t>3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Choix du pays du miroir de l’archive Debian</w:t>
      </w:r>
    </w:p>
    <w:p w14:paraId="09EE50C3" w14:textId="77777777" w:rsidR="004E1A3B" w:rsidRDefault="004E1A3B" w:rsidP="005C62D6">
      <w:pPr>
        <w:tabs>
          <w:tab w:val="left" w:pos="3924"/>
        </w:tabs>
      </w:pPr>
    </w:p>
    <w:p w14:paraId="42E8101A" w14:textId="77777777" w:rsidR="004E1A3B" w:rsidRPr="005C62D6" w:rsidRDefault="004E1A3B" w:rsidP="005C62D6">
      <w:pPr>
        <w:tabs>
          <w:tab w:val="left" w:pos="3924"/>
        </w:tabs>
      </w:pPr>
    </w:p>
    <w:p w14:paraId="68F342B6" w14:textId="45BC3654" w:rsidR="006676EB" w:rsidRDefault="008F261A" w:rsidP="006676EB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1C7D854" wp14:editId="0D711195">
                <wp:extent cx="304800" cy="304800"/>
                <wp:effectExtent l="0" t="0" r="0" b="0"/>
                <wp:docPr id="153799122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38D077" id="Rectangle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56278">
        <w:rPr>
          <w:noProof/>
        </w:rPr>
        <w:drawing>
          <wp:inline distT="0" distB="0" distL="0" distR="0" wp14:anchorId="38003497" wp14:editId="27645E5A">
            <wp:extent cx="3810000" cy="2876550"/>
            <wp:effectExtent l="0" t="0" r="0" b="0"/>
            <wp:docPr id="43954083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EAAE42" w14:textId="1CB61813" w:rsidR="00603C1C" w:rsidRPr="006676EB" w:rsidRDefault="006676EB" w:rsidP="006676E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4</w:t>
      </w:r>
      <w:r w:rsidRPr="006676EB">
        <w:rPr>
          <w:i/>
          <w:iCs/>
          <w:sz w:val="18"/>
          <w:szCs w:val="18"/>
        </w:rPr>
        <w:t xml:space="preserve"> Choix du miroir de l'archive Debian</w:t>
      </w:r>
    </w:p>
    <w:p w14:paraId="4C505D0E" w14:textId="420EAE97" w:rsidR="00555A29" w:rsidRDefault="00555A29" w:rsidP="00603C1C">
      <w:pPr>
        <w:jc w:val="center"/>
      </w:pPr>
    </w:p>
    <w:p w14:paraId="6329AE90" w14:textId="216E6C55" w:rsidR="006676EB" w:rsidRDefault="00E56278" w:rsidP="006676EB">
      <w:pPr>
        <w:keepNext/>
        <w:jc w:val="center"/>
      </w:pPr>
      <w:r>
        <w:rPr>
          <w:noProof/>
        </w:rPr>
        <w:drawing>
          <wp:inline distT="0" distB="0" distL="0" distR="0" wp14:anchorId="7FA89EA1" wp14:editId="7E6C726B">
            <wp:extent cx="3810000" cy="2876550"/>
            <wp:effectExtent l="0" t="0" r="0" b="0"/>
            <wp:docPr id="78711359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4C9BCA" w14:textId="227640B0" w:rsidR="00555A29" w:rsidRPr="006676EB" w:rsidRDefault="006676EB" w:rsidP="006676E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5</w:t>
      </w:r>
      <w:r w:rsidRPr="006676EB">
        <w:rPr>
          <w:i/>
          <w:iCs/>
          <w:sz w:val="18"/>
          <w:szCs w:val="18"/>
        </w:rPr>
        <w:t xml:space="preserve"> Choix du mandataire HTTP (vide)</w:t>
      </w:r>
    </w:p>
    <w:p w14:paraId="6445F642" w14:textId="6B0531D8" w:rsidR="00555A29" w:rsidRDefault="00555A29" w:rsidP="00603C1C">
      <w:pPr>
        <w:jc w:val="center"/>
      </w:pPr>
    </w:p>
    <w:p w14:paraId="717FE781" w14:textId="77777777" w:rsidR="006676EB" w:rsidRDefault="00555A29" w:rsidP="006676EB">
      <w:pPr>
        <w:keepNext/>
        <w:jc w:val="center"/>
      </w:pPr>
      <w:r w:rsidRPr="00555A29">
        <w:rPr>
          <w:noProof/>
        </w:rPr>
        <w:lastRenderedPageBreak/>
        <w:drawing>
          <wp:inline distT="0" distB="0" distL="0" distR="0" wp14:anchorId="53999145" wp14:editId="45235C47">
            <wp:extent cx="4991100" cy="3735481"/>
            <wp:effectExtent l="0" t="0" r="0" b="0"/>
            <wp:docPr id="200991988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1988" name="Image 1" descr="Une image contenant text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0644" cy="375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9886" w14:textId="460E8AE9" w:rsidR="0064488D" w:rsidRPr="00E24698" w:rsidRDefault="006676EB" w:rsidP="00E24698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6</w:t>
      </w:r>
      <w:r w:rsidRPr="006676EB">
        <w:rPr>
          <w:i/>
          <w:iCs/>
          <w:sz w:val="18"/>
          <w:szCs w:val="18"/>
        </w:rPr>
        <w:t xml:space="preserve"> Choisir les logiciels à installer</w:t>
      </w:r>
      <w:r w:rsidR="00E56278">
        <w:rPr>
          <w:i/>
          <w:iCs/>
          <w:sz w:val="18"/>
          <w:szCs w:val="18"/>
        </w:rPr>
        <w:t xml:space="preserve"> ( décocher environnement de bureau Debian, </w:t>
      </w:r>
      <w:proofErr w:type="spellStart"/>
      <w:r w:rsidR="00E56278">
        <w:rPr>
          <w:i/>
          <w:iCs/>
          <w:sz w:val="18"/>
          <w:szCs w:val="18"/>
        </w:rPr>
        <w:t>Xfce</w:t>
      </w:r>
      <w:proofErr w:type="spellEnd"/>
      <w:r w:rsidR="00E56278">
        <w:rPr>
          <w:i/>
          <w:iCs/>
          <w:sz w:val="18"/>
          <w:szCs w:val="18"/>
        </w:rPr>
        <w:t>)</w:t>
      </w:r>
    </w:p>
    <w:p w14:paraId="42E8E0D0" w14:textId="77777777" w:rsidR="0064488D" w:rsidRDefault="0064488D" w:rsidP="0064488D"/>
    <w:p w14:paraId="1A3DC483" w14:textId="4A70ABE5" w:rsidR="0064488D" w:rsidRDefault="0064488D" w:rsidP="004E1A3B">
      <w:pPr>
        <w:pStyle w:val="Titre2"/>
      </w:pPr>
      <w:bookmarkStart w:id="4" w:name="_Toc150783937"/>
      <w:r>
        <w:t>Configuration du routeur</w:t>
      </w:r>
      <w:bookmarkEnd w:id="4"/>
    </w:p>
    <w:p w14:paraId="3230BC1B" w14:textId="77777777" w:rsidR="0064488D" w:rsidRDefault="0064488D" w:rsidP="0064488D">
      <w:pPr>
        <w:jc w:val="both"/>
      </w:pPr>
    </w:p>
    <w:p w14:paraId="516DDD17" w14:textId="09488428" w:rsidR="0064488D" w:rsidRPr="00B5069E" w:rsidRDefault="0064488D" w:rsidP="0064488D">
      <w:pPr>
        <w:jc w:val="both"/>
        <w:rPr>
          <w:szCs w:val="22"/>
        </w:rPr>
      </w:pPr>
      <w:r>
        <w:tab/>
      </w:r>
      <w:r w:rsidRPr="00B5069E">
        <w:rPr>
          <w:szCs w:val="22"/>
        </w:rPr>
        <w:t>Une fois le routeur installé, nous devons maintenant le configurer. Pour cela, nous commençons par supprimer le paquet téléchargé par défaut « network-manager », puis nous installons les paquets suivants :</w:t>
      </w:r>
    </w:p>
    <w:p w14:paraId="4B7C7C46" w14:textId="4E36D70D" w:rsidR="0064488D" w:rsidRPr="00B5069E" w:rsidRDefault="008F261A" w:rsidP="0064488D">
      <w:pPr>
        <w:jc w:val="both"/>
        <w:rPr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1" locked="0" layoutInCell="1" allowOverlap="1" wp14:anchorId="4D4F9ADE" wp14:editId="2D5FC5DF">
                <wp:simplePos x="0" y="0"/>
                <wp:positionH relativeFrom="margin">
                  <wp:align>center</wp:align>
                </wp:positionH>
                <wp:positionV relativeFrom="paragraph">
                  <wp:posOffset>152400</wp:posOffset>
                </wp:positionV>
                <wp:extent cx="6187440" cy="942975"/>
                <wp:effectExtent l="0" t="0" r="0" b="0"/>
                <wp:wrapNone/>
                <wp:docPr id="152657531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7440" cy="9429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11A64E" id="Rectangle 8" o:spid="_x0000_s1026" style="position:absolute;margin-left:0;margin-top:12pt;width:487.2pt;height:74.25pt;z-index:-251623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" fillcolor="#1c1a10 [334]" stroked="f">
                <w10:wrap anchorx="margin"/>
              </v:rect>
            </w:pict>
          </mc:Fallback>
        </mc:AlternateContent>
      </w:r>
    </w:p>
    <w:p w14:paraId="15C1B916" w14:textId="500B64FF" w:rsidR="0064488D" w:rsidRPr="00B5069E" w:rsidRDefault="0064488D" w:rsidP="00B5069E">
      <w:pPr>
        <w:spacing w:after="0"/>
        <w:jc w:val="both"/>
        <w:rPr>
          <w:color w:val="FFFFFF" w:themeColor="background1"/>
          <w:szCs w:val="22"/>
          <w:lang w:val="en-US"/>
        </w:rPr>
      </w:pPr>
      <w:r w:rsidRPr="00B5069E">
        <w:rPr>
          <w:color w:val="FFFFFF" w:themeColor="background1"/>
          <w:szCs w:val="22"/>
          <w:lang w:val="en-US"/>
        </w:rPr>
        <w:t>apt remove –purge network-manager</w:t>
      </w:r>
    </w:p>
    <w:p w14:paraId="18ECFC69" w14:textId="5D770A0A" w:rsidR="0064488D" w:rsidRPr="00B5069E" w:rsidRDefault="0064488D" w:rsidP="00B5069E">
      <w:pPr>
        <w:spacing w:after="0"/>
        <w:jc w:val="both"/>
        <w:rPr>
          <w:color w:val="FFFFFF" w:themeColor="background1"/>
          <w:szCs w:val="22"/>
          <w:lang w:val="en-US"/>
        </w:rPr>
      </w:pPr>
      <w:r w:rsidRPr="00B5069E">
        <w:rPr>
          <w:color w:val="FFFFFF" w:themeColor="background1"/>
          <w:szCs w:val="22"/>
          <w:lang w:val="en-US"/>
        </w:rPr>
        <w:t>apt update &amp;&amp; apt upgrade</w:t>
      </w:r>
    </w:p>
    <w:p w14:paraId="58F6F4BC" w14:textId="6F3F1938" w:rsidR="0064488D" w:rsidRPr="00B5069E" w:rsidRDefault="0064488D" w:rsidP="00B5069E">
      <w:pPr>
        <w:spacing w:after="0"/>
        <w:jc w:val="both"/>
        <w:rPr>
          <w:color w:val="FFFFFF" w:themeColor="background1"/>
          <w:szCs w:val="22"/>
          <w:lang w:val="en-US"/>
        </w:rPr>
      </w:pPr>
      <w:r w:rsidRPr="00B5069E">
        <w:rPr>
          <w:color w:val="FFFFFF" w:themeColor="background1"/>
          <w:szCs w:val="22"/>
          <w:lang w:val="en-US"/>
        </w:rPr>
        <w:t xml:space="preserve">apt install </w:t>
      </w:r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iptables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tcpdump</w:t>
      </w:r>
      <w:proofErr w:type="spellEnd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 net-tools vim nano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inetutils</w:t>
      </w:r>
      <w:proofErr w:type="spellEnd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-pin</w:t>
      </w:r>
      <w:r w:rsid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g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sud</w:t>
      </w:r>
      <w:r w:rsid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o</w:t>
      </w:r>
      <w:proofErr w:type="spellEnd"/>
      <w:r w:rsid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 l</w:t>
      </w:r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es</w:t>
      </w:r>
      <w:r w:rsid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s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cro</w:t>
      </w:r>
      <w:r w:rsid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n</w:t>
      </w:r>
      <w:proofErr w:type="spellEnd"/>
      <w:r w:rsid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wget</w:t>
      </w:r>
      <w:proofErr w:type="spellEnd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logrotate</w:t>
      </w:r>
      <w:proofErr w:type="spellEnd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netcat</w:t>
      </w:r>
      <w:proofErr w:type="spellEnd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-traditional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ntpdate</w:t>
      </w:r>
      <w:proofErr w:type="spellEnd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dnsutils</w:t>
      </w:r>
      <w:proofErr w:type="spellEnd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rsyslog</w:t>
      </w:r>
      <w:proofErr w:type="spellEnd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 traceroute</w:t>
      </w:r>
      <w:r w:rsidRPr="00B5069E">
        <w:rPr>
          <w:color w:val="FFFFFF" w:themeColor="background1"/>
          <w:szCs w:val="22"/>
          <w:shd w:val="clear" w:color="auto" w:fill="FFFFFF"/>
          <w:lang w:val="en-US"/>
        </w:rPr>
        <w:t xml:space="preserve">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nmap</w:t>
      </w:r>
      <w:proofErr w:type="spellEnd"/>
      <w:r w:rsidR="00B5069E"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="00B5069E"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rsync</w:t>
      </w:r>
      <w:proofErr w:type="spellEnd"/>
      <w:proofErr w:type="gramEnd"/>
    </w:p>
    <w:p w14:paraId="67F6AFB4" w14:textId="539C187C" w:rsidR="0064488D" w:rsidRDefault="0064488D" w:rsidP="00B5069E">
      <w:pPr>
        <w:rPr>
          <w:lang w:val="en-US"/>
        </w:rPr>
      </w:pPr>
    </w:p>
    <w:p w14:paraId="071049DE" w14:textId="77777777" w:rsidR="00B5069E" w:rsidRDefault="00B5069E" w:rsidP="00B5069E">
      <w:pPr>
        <w:spacing w:after="0"/>
        <w:rPr>
          <w:lang w:val="en-US"/>
        </w:rPr>
      </w:pPr>
    </w:p>
    <w:p w14:paraId="3694E538" w14:textId="092A6C7D" w:rsidR="00E24698" w:rsidRPr="00E24698" w:rsidRDefault="00B5069E" w:rsidP="00B5069E">
      <w:pPr>
        <w:rPr>
          <w:szCs w:val="22"/>
        </w:rPr>
      </w:pPr>
      <w:r>
        <w:rPr>
          <w:lang w:val="en-US"/>
        </w:rPr>
        <w:tab/>
      </w:r>
      <w:r w:rsidRPr="00B5069E">
        <w:rPr>
          <w:szCs w:val="22"/>
        </w:rPr>
        <w:t>Nous configurons maintenant le fichier /</w:t>
      </w:r>
      <w:proofErr w:type="spellStart"/>
      <w:r w:rsidRPr="00B5069E">
        <w:rPr>
          <w:szCs w:val="22"/>
        </w:rPr>
        <w:t>etc</w:t>
      </w:r>
      <w:proofErr w:type="spellEnd"/>
      <w:r w:rsidRPr="00B5069E">
        <w:rPr>
          <w:szCs w:val="22"/>
        </w:rPr>
        <w:t>/network/interfaces. Dans ce dernier, nous configurerons nos différentes interfaces avec leurs adresses IP et leurs masques, ainsi que leur passerelle par défaut :</w:t>
      </w:r>
    </w:p>
    <w:p w14:paraId="6498C6AC" w14:textId="625088CB" w:rsidR="00B5069E" w:rsidRDefault="008F261A" w:rsidP="00B5069E"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1" locked="0" layoutInCell="1" allowOverlap="1" wp14:anchorId="601546AC" wp14:editId="4B06E373">
                <wp:simplePos x="0" y="0"/>
                <wp:positionH relativeFrom="margin">
                  <wp:align>center</wp:align>
                </wp:positionH>
                <wp:positionV relativeFrom="paragraph">
                  <wp:posOffset>157480</wp:posOffset>
                </wp:positionV>
                <wp:extent cx="6179820" cy="365760"/>
                <wp:effectExtent l="0" t="0" r="0" b="0"/>
                <wp:wrapNone/>
                <wp:docPr id="42613548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9820" cy="3657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8F34A4" id="Rectangle 7" o:spid="_x0000_s1026" style="position:absolute;margin-left:0;margin-top:12.4pt;width:486.6pt;height:28.8pt;z-index:-251621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" fillcolor="#1c1a10 [334]" stroked="f">
                <w10:wrap anchorx="margin"/>
              </v:rect>
            </w:pict>
          </mc:Fallback>
        </mc:AlternateContent>
      </w:r>
    </w:p>
    <w:p w14:paraId="58DDE84B" w14:textId="72C769B5" w:rsidR="00B5069E" w:rsidRPr="00B608F1" w:rsidRDefault="00B5069E" w:rsidP="00B5069E">
      <w:pPr>
        <w:rPr>
          <w:color w:val="FFFFFF" w:themeColor="background1"/>
          <w:szCs w:val="22"/>
          <w:lang w:val="en-US"/>
        </w:rPr>
      </w:pPr>
      <w:r w:rsidRPr="00B608F1">
        <w:rPr>
          <w:color w:val="FFFFFF" w:themeColor="background1"/>
          <w:szCs w:val="22"/>
          <w:lang w:val="en-US"/>
        </w:rPr>
        <w:t>nano /</w:t>
      </w:r>
      <w:proofErr w:type="spellStart"/>
      <w:r w:rsidRPr="00B608F1">
        <w:rPr>
          <w:color w:val="FFFFFF" w:themeColor="background1"/>
          <w:szCs w:val="22"/>
          <w:lang w:val="en-US"/>
        </w:rPr>
        <w:t>etc</w:t>
      </w:r>
      <w:proofErr w:type="spellEnd"/>
      <w:r w:rsidRPr="00B608F1">
        <w:rPr>
          <w:color w:val="FFFFFF" w:themeColor="background1"/>
          <w:szCs w:val="22"/>
          <w:lang w:val="en-US"/>
        </w:rPr>
        <w:t>/network/interfaces</w:t>
      </w:r>
    </w:p>
    <w:p w14:paraId="3965A7B7" w14:textId="77777777" w:rsidR="00E24698" w:rsidRPr="00B608F1" w:rsidRDefault="00E24698" w:rsidP="00B5069E">
      <w:pPr>
        <w:rPr>
          <w:color w:val="FFFFFF" w:themeColor="background1"/>
          <w:szCs w:val="22"/>
          <w:lang w:val="en-US"/>
        </w:rPr>
      </w:pPr>
    </w:p>
    <w:p w14:paraId="2576B3C9" w14:textId="77777777" w:rsidR="00E24698" w:rsidRPr="00B608F1" w:rsidRDefault="00E24698" w:rsidP="00B5069E">
      <w:pPr>
        <w:rPr>
          <w:color w:val="FFFFFF" w:themeColor="background1"/>
          <w:szCs w:val="22"/>
          <w:lang w:val="en-US"/>
        </w:rPr>
      </w:pPr>
    </w:p>
    <w:p w14:paraId="73CE0E46" w14:textId="77777777" w:rsidR="00E24698" w:rsidRPr="00B608F1" w:rsidRDefault="00E24698" w:rsidP="00B5069E">
      <w:pPr>
        <w:rPr>
          <w:color w:val="FFFFFF" w:themeColor="background1"/>
          <w:szCs w:val="22"/>
          <w:lang w:val="en-US"/>
        </w:rPr>
      </w:pPr>
    </w:p>
    <w:p w14:paraId="3572C745" w14:textId="76C316FF" w:rsidR="00B5069E" w:rsidRPr="00B608F1" w:rsidRDefault="008F261A" w:rsidP="00B5069E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640" behindDoc="1" locked="0" layoutInCell="1" allowOverlap="1" wp14:anchorId="5A79AC12" wp14:editId="477F3939">
                <wp:simplePos x="0" y="0"/>
                <wp:positionH relativeFrom="margin">
                  <wp:align>center</wp:align>
                </wp:positionH>
                <wp:positionV relativeFrom="paragraph">
                  <wp:posOffset>155575</wp:posOffset>
                </wp:positionV>
                <wp:extent cx="6179820" cy="3970020"/>
                <wp:effectExtent l="0" t="0" r="0" b="0"/>
                <wp:wrapNone/>
                <wp:docPr id="194307779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9820" cy="39700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0FA5AC" id="Rectangle 6" o:spid="_x0000_s1026" style="position:absolute;margin-left:0;margin-top:12.25pt;width:486.6pt;height:312.6pt;z-index:-251619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" fillcolor="#1c1a10 [334]" stroked="f">
                <w10:wrap anchorx="margin"/>
              </v:rect>
            </w:pict>
          </mc:Fallback>
        </mc:AlternateContent>
      </w:r>
    </w:p>
    <w:p w14:paraId="6374489C" w14:textId="194F5110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r w:rsidRPr="00B608F1">
        <w:rPr>
          <w:color w:val="FFFFFF" w:themeColor="background1"/>
          <w:szCs w:val="22"/>
          <w:lang w:val="en-US"/>
        </w:rPr>
        <w:t>source /</w:t>
      </w:r>
      <w:proofErr w:type="spellStart"/>
      <w:r w:rsidRPr="00B608F1">
        <w:rPr>
          <w:color w:val="FFFFFF" w:themeColor="background1"/>
          <w:szCs w:val="22"/>
          <w:lang w:val="en-US"/>
        </w:rPr>
        <w:t>etc</w:t>
      </w:r>
      <w:proofErr w:type="spellEnd"/>
      <w:r w:rsidRPr="00B608F1">
        <w:rPr>
          <w:color w:val="FFFFFF" w:themeColor="background1"/>
          <w:szCs w:val="22"/>
          <w:lang w:val="en-US"/>
        </w:rPr>
        <w:t>/network/</w:t>
      </w:r>
      <w:proofErr w:type="spellStart"/>
      <w:r w:rsidRPr="00B608F1">
        <w:rPr>
          <w:color w:val="FFFFFF" w:themeColor="background1"/>
          <w:szCs w:val="22"/>
          <w:lang w:val="en-US"/>
        </w:rPr>
        <w:t>interfaces.d</w:t>
      </w:r>
      <w:proofErr w:type="spellEnd"/>
      <w:r w:rsidRPr="00B608F1">
        <w:rPr>
          <w:color w:val="FFFFFF" w:themeColor="background1"/>
          <w:szCs w:val="22"/>
          <w:lang w:val="en-US"/>
        </w:rPr>
        <w:t>/*</w:t>
      </w:r>
    </w:p>
    <w:p w14:paraId="16CB655D" w14:textId="540DEAEE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</w:p>
    <w:p w14:paraId="0CBF49F7" w14:textId="090438DE" w:rsidR="00B5069E" w:rsidRPr="00B608F1" w:rsidRDefault="00B5069E" w:rsidP="00B5069E">
      <w:pPr>
        <w:spacing w:after="0"/>
        <w:rPr>
          <w:color w:val="9BBB59" w:themeColor="accent3"/>
          <w:szCs w:val="22"/>
          <w:lang w:val="en-US"/>
        </w:rPr>
      </w:pPr>
      <w:r w:rsidRPr="00B608F1">
        <w:rPr>
          <w:color w:val="9BBB59" w:themeColor="accent3"/>
          <w:szCs w:val="22"/>
          <w:lang w:val="en-US"/>
        </w:rPr>
        <w:t># The loopback network interface</w:t>
      </w:r>
    </w:p>
    <w:p w14:paraId="49369689" w14:textId="4387AB02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r w:rsidRPr="00B608F1">
        <w:rPr>
          <w:color w:val="FFFFFF" w:themeColor="background1"/>
          <w:szCs w:val="22"/>
          <w:lang w:val="en-US"/>
        </w:rPr>
        <w:t>auto lo</w:t>
      </w:r>
    </w:p>
    <w:p w14:paraId="234F4002" w14:textId="09912B0A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proofErr w:type="spellStart"/>
      <w:r w:rsidRPr="00B608F1">
        <w:rPr>
          <w:color w:val="FFFFFF" w:themeColor="background1"/>
          <w:szCs w:val="22"/>
          <w:lang w:val="en-US"/>
        </w:rPr>
        <w:t>iface</w:t>
      </w:r>
      <w:proofErr w:type="spellEnd"/>
      <w:r w:rsidRPr="00B608F1">
        <w:rPr>
          <w:color w:val="FFFFFF" w:themeColor="background1"/>
          <w:szCs w:val="22"/>
          <w:lang w:val="en-US"/>
        </w:rPr>
        <w:t xml:space="preserve"> lo </w:t>
      </w:r>
      <w:proofErr w:type="spellStart"/>
      <w:r w:rsidRPr="00B608F1">
        <w:rPr>
          <w:color w:val="FFFFFF" w:themeColor="background1"/>
          <w:szCs w:val="22"/>
          <w:lang w:val="en-US"/>
        </w:rPr>
        <w:t>inet</w:t>
      </w:r>
      <w:proofErr w:type="spellEnd"/>
      <w:r w:rsidRPr="00B608F1">
        <w:rPr>
          <w:color w:val="FFFFFF" w:themeColor="background1"/>
          <w:szCs w:val="22"/>
          <w:lang w:val="en-US"/>
        </w:rPr>
        <w:t xml:space="preserve"> loopback</w:t>
      </w:r>
    </w:p>
    <w:p w14:paraId="510F1C20" w14:textId="77777777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</w:p>
    <w:p w14:paraId="0CB8E4E5" w14:textId="09FF910B" w:rsidR="00B5069E" w:rsidRPr="00E16F82" w:rsidRDefault="00B5069E" w:rsidP="00B5069E">
      <w:pPr>
        <w:spacing w:after="0"/>
        <w:rPr>
          <w:color w:val="9BBB59" w:themeColor="accent3"/>
          <w:szCs w:val="22"/>
        </w:rPr>
      </w:pPr>
      <w:r w:rsidRPr="00E16F82">
        <w:rPr>
          <w:color w:val="9BBB59" w:themeColor="accent3"/>
          <w:szCs w:val="22"/>
        </w:rPr>
        <w:t># Interface Réseau Routeur Asie &lt;====&gt; Routeur Monde</w:t>
      </w:r>
    </w:p>
    <w:p w14:paraId="691F96BA" w14:textId="77777777" w:rsidR="00B5069E" w:rsidRPr="00E16F82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r w:rsidRPr="00E16F82">
        <w:rPr>
          <w:color w:val="FFFFFF" w:themeColor="background1"/>
          <w:szCs w:val="22"/>
          <w:lang w:val="en-US"/>
        </w:rPr>
        <w:t>auto enp2s0</w:t>
      </w:r>
    </w:p>
    <w:p w14:paraId="4A91DBAE" w14:textId="77777777" w:rsidR="00B5069E" w:rsidRPr="00E16F82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proofErr w:type="spellStart"/>
      <w:r w:rsidRPr="00E16F82">
        <w:rPr>
          <w:color w:val="FFFFFF" w:themeColor="background1"/>
          <w:szCs w:val="22"/>
          <w:lang w:val="en-US"/>
        </w:rPr>
        <w:t>iface</w:t>
      </w:r>
      <w:proofErr w:type="spellEnd"/>
      <w:r w:rsidRPr="00E16F82">
        <w:rPr>
          <w:color w:val="FFFFFF" w:themeColor="background1"/>
          <w:szCs w:val="22"/>
          <w:lang w:val="en-US"/>
        </w:rPr>
        <w:t xml:space="preserve"> enp2s0 </w:t>
      </w:r>
      <w:proofErr w:type="spellStart"/>
      <w:r w:rsidRPr="00E16F82">
        <w:rPr>
          <w:color w:val="FFFFFF" w:themeColor="background1"/>
          <w:szCs w:val="22"/>
          <w:lang w:val="en-US"/>
        </w:rPr>
        <w:t>inet</w:t>
      </w:r>
      <w:proofErr w:type="spellEnd"/>
      <w:r w:rsidRPr="00E16F82">
        <w:rPr>
          <w:color w:val="FFFFFF" w:themeColor="background1"/>
          <w:szCs w:val="22"/>
          <w:lang w:val="en-US"/>
        </w:rPr>
        <w:t xml:space="preserve"> static</w:t>
      </w:r>
    </w:p>
    <w:p w14:paraId="6892373B" w14:textId="77777777" w:rsidR="00B5069E" w:rsidRPr="00B608F1" w:rsidRDefault="00B5069E" w:rsidP="00B5069E">
      <w:pPr>
        <w:spacing w:after="0"/>
        <w:rPr>
          <w:color w:val="FFFFFF" w:themeColor="background1"/>
          <w:szCs w:val="22"/>
        </w:rPr>
      </w:pPr>
      <w:r w:rsidRPr="00E16F82">
        <w:rPr>
          <w:color w:val="FFFFFF" w:themeColor="background1"/>
          <w:szCs w:val="22"/>
          <w:lang w:val="en-US"/>
        </w:rPr>
        <w:tab/>
      </w:r>
      <w:proofErr w:type="spellStart"/>
      <w:r w:rsidRPr="00B608F1">
        <w:rPr>
          <w:color w:val="FFFFFF" w:themeColor="background1"/>
          <w:szCs w:val="22"/>
        </w:rPr>
        <w:t>address</w:t>
      </w:r>
      <w:proofErr w:type="spellEnd"/>
      <w:r w:rsidRPr="00B608F1">
        <w:rPr>
          <w:color w:val="FFFFFF" w:themeColor="background1"/>
          <w:szCs w:val="22"/>
        </w:rPr>
        <w:t xml:space="preserve"> 172.31.176.254/16</w:t>
      </w:r>
    </w:p>
    <w:p w14:paraId="411E21ED" w14:textId="1649EC71" w:rsidR="00B5069E" w:rsidRPr="00B608F1" w:rsidRDefault="00B5069E" w:rsidP="00B5069E">
      <w:pPr>
        <w:spacing w:after="0"/>
        <w:rPr>
          <w:color w:val="FFFFFF" w:themeColor="background1"/>
          <w:szCs w:val="22"/>
        </w:rPr>
      </w:pPr>
      <w:r w:rsidRPr="00B608F1">
        <w:rPr>
          <w:color w:val="FFFFFF" w:themeColor="background1"/>
          <w:szCs w:val="22"/>
        </w:rPr>
        <w:tab/>
      </w:r>
      <w:proofErr w:type="spellStart"/>
      <w:r w:rsidRPr="00B608F1">
        <w:rPr>
          <w:color w:val="FFFFFF" w:themeColor="background1"/>
          <w:szCs w:val="22"/>
        </w:rPr>
        <w:t>gateway</w:t>
      </w:r>
      <w:proofErr w:type="spellEnd"/>
      <w:r w:rsidRPr="00B608F1">
        <w:rPr>
          <w:color w:val="FFFFFF" w:themeColor="background1"/>
          <w:szCs w:val="22"/>
        </w:rPr>
        <w:t xml:space="preserve"> 172.31.0.1 </w:t>
      </w:r>
    </w:p>
    <w:p w14:paraId="05C0A9FB" w14:textId="77777777" w:rsidR="00B5069E" w:rsidRPr="00B608F1" w:rsidRDefault="00B5069E" w:rsidP="00B5069E">
      <w:pPr>
        <w:spacing w:after="0"/>
        <w:rPr>
          <w:color w:val="FFFFFF" w:themeColor="background1"/>
          <w:szCs w:val="22"/>
        </w:rPr>
      </w:pPr>
    </w:p>
    <w:p w14:paraId="4D343C1C" w14:textId="5EAFD932" w:rsidR="00B5069E" w:rsidRPr="00E16F82" w:rsidRDefault="00B5069E" w:rsidP="00B5069E">
      <w:pPr>
        <w:spacing w:after="0"/>
        <w:rPr>
          <w:color w:val="9BBB59" w:themeColor="accent3"/>
          <w:szCs w:val="22"/>
        </w:rPr>
      </w:pPr>
      <w:r w:rsidRPr="00E16F82">
        <w:rPr>
          <w:color w:val="9BBB59" w:themeColor="accent3"/>
          <w:szCs w:val="22"/>
        </w:rPr>
        <w:t># Interface Réseau Routeur Asie &lt;====&gt; Réseau LAN (privé)</w:t>
      </w:r>
    </w:p>
    <w:p w14:paraId="0C004BEC" w14:textId="6EE30BDB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r w:rsidRPr="00B608F1">
        <w:rPr>
          <w:color w:val="FFFFFF" w:themeColor="background1"/>
          <w:szCs w:val="22"/>
          <w:lang w:val="en-US"/>
        </w:rPr>
        <w:t>auto enp4s0</w:t>
      </w:r>
    </w:p>
    <w:p w14:paraId="2C7C977C" w14:textId="6779D08A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proofErr w:type="spellStart"/>
      <w:r w:rsidRPr="00B608F1">
        <w:rPr>
          <w:color w:val="FFFFFF" w:themeColor="background1"/>
          <w:szCs w:val="22"/>
          <w:lang w:val="en-US"/>
        </w:rPr>
        <w:t>iface</w:t>
      </w:r>
      <w:proofErr w:type="spellEnd"/>
      <w:r w:rsidRPr="00B608F1">
        <w:rPr>
          <w:color w:val="FFFFFF" w:themeColor="background1"/>
          <w:szCs w:val="22"/>
          <w:lang w:val="en-US"/>
        </w:rPr>
        <w:t xml:space="preserve"> enp4s0 </w:t>
      </w:r>
      <w:proofErr w:type="spellStart"/>
      <w:r w:rsidRPr="00B608F1">
        <w:rPr>
          <w:color w:val="FFFFFF" w:themeColor="background1"/>
          <w:szCs w:val="22"/>
          <w:lang w:val="en-US"/>
        </w:rPr>
        <w:t>inet</w:t>
      </w:r>
      <w:proofErr w:type="spellEnd"/>
      <w:r w:rsidRPr="00B608F1">
        <w:rPr>
          <w:color w:val="FFFFFF" w:themeColor="background1"/>
          <w:szCs w:val="22"/>
          <w:lang w:val="en-US"/>
        </w:rPr>
        <w:t xml:space="preserve"> static</w:t>
      </w:r>
    </w:p>
    <w:p w14:paraId="5047BE7A" w14:textId="338C36E8" w:rsidR="00B5069E" w:rsidRPr="00E16F82" w:rsidRDefault="00B5069E" w:rsidP="00B5069E">
      <w:pPr>
        <w:spacing w:after="0"/>
        <w:rPr>
          <w:color w:val="FFFFFF" w:themeColor="background1"/>
          <w:szCs w:val="22"/>
        </w:rPr>
      </w:pPr>
      <w:r w:rsidRPr="00B608F1">
        <w:rPr>
          <w:color w:val="FFFFFF" w:themeColor="background1"/>
          <w:szCs w:val="22"/>
          <w:lang w:val="en-US"/>
        </w:rPr>
        <w:tab/>
      </w:r>
      <w:proofErr w:type="spellStart"/>
      <w:r w:rsidRPr="00E16F82">
        <w:rPr>
          <w:color w:val="FFFFFF" w:themeColor="background1"/>
          <w:szCs w:val="22"/>
        </w:rPr>
        <w:t>address</w:t>
      </w:r>
      <w:proofErr w:type="spellEnd"/>
      <w:r w:rsidRPr="00E16F82">
        <w:rPr>
          <w:color w:val="FFFFFF" w:themeColor="background1"/>
          <w:szCs w:val="22"/>
        </w:rPr>
        <w:t xml:space="preserve"> 10.31.179.254/22</w:t>
      </w:r>
    </w:p>
    <w:p w14:paraId="50BE25DA" w14:textId="77777777" w:rsidR="00B5069E" w:rsidRPr="00E16F82" w:rsidRDefault="00B5069E" w:rsidP="00B5069E">
      <w:pPr>
        <w:spacing w:after="0"/>
        <w:rPr>
          <w:color w:val="FFFFFF" w:themeColor="background1"/>
          <w:szCs w:val="22"/>
        </w:rPr>
      </w:pPr>
    </w:p>
    <w:p w14:paraId="1DE60976" w14:textId="078C7505" w:rsidR="00B5069E" w:rsidRPr="00E16F82" w:rsidRDefault="00B5069E" w:rsidP="00B5069E">
      <w:pPr>
        <w:spacing w:after="0"/>
        <w:rPr>
          <w:color w:val="9BBB59" w:themeColor="accent3"/>
          <w:szCs w:val="22"/>
        </w:rPr>
      </w:pPr>
      <w:r w:rsidRPr="00E16F82">
        <w:rPr>
          <w:color w:val="9BBB59" w:themeColor="accent3"/>
          <w:szCs w:val="22"/>
        </w:rPr>
        <w:t># Inter</w:t>
      </w:r>
      <w:r w:rsidR="00E16F82" w:rsidRPr="00E16F82">
        <w:rPr>
          <w:color w:val="9BBB59" w:themeColor="accent3"/>
          <w:szCs w:val="22"/>
        </w:rPr>
        <w:t>face Réseau Routeur Asie &lt;====&gt; Réseau DMZ (public)</w:t>
      </w:r>
    </w:p>
    <w:p w14:paraId="56CFE8C6" w14:textId="11F740F6" w:rsidR="00E16F82" w:rsidRPr="00B608F1" w:rsidRDefault="00E16F82" w:rsidP="00B5069E">
      <w:pPr>
        <w:spacing w:after="0"/>
        <w:rPr>
          <w:color w:val="FFFFFF" w:themeColor="background1"/>
          <w:szCs w:val="22"/>
          <w:lang w:val="en-US"/>
        </w:rPr>
      </w:pPr>
      <w:r w:rsidRPr="00B608F1">
        <w:rPr>
          <w:color w:val="FFFFFF" w:themeColor="background1"/>
          <w:szCs w:val="22"/>
          <w:lang w:val="en-US"/>
        </w:rPr>
        <w:t>auto enp5s0</w:t>
      </w:r>
    </w:p>
    <w:p w14:paraId="404579BB" w14:textId="22EB3EFC" w:rsidR="00E16F82" w:rsidRPr="00B608F1" w:rsidRDefault="00E16F82" w:rsidP="00B5069E">
      <w:pPr>
        <w:spacing w:after="0"/>
        <w:rPr>
          <w:color w:val="FFFFFF" w:themeColor="background1"/>
          <w:szCs w:val="22"/>
          <w:lang w:val="en-US"/>
        </w:rPr>
      </w:pPr>
      <w:proofErr w:type="spellStart"/>
      <w:r w:rsidRPr="00B608F1">
        <w:rPr>
          <w:color w:val="FFFFFF" w:themeColor="background1"/>
          <w:szCs w:val="22"/>
          <w:lang w:val="en-US"/>
        </w:rPr>
        <w:t>iface</w:t>
      </w:r>
      <w:proofErr w:type="spellEnd"/>
      <w:r w:rsidRPr="00B608F1">
        <w:rPr>
          <w:color w:val="FFFFFF" w:themeColor="background1"/>
          <w:szCs w:val="22"/>
          <w:lang w:val="en-US"/>
        </w:rPr>
        <w:t xml:space="preserve"> enp5s0 </w:t>
      </w:r>
      <w:proofErr w:type="spellStart"/>
      <w:r w:rsidRPr="00B608F1">
        <w:rPr>
          <w:color w:val="FFFFFF" w:themeColor="background1"/>
          <w:szCs w:val="22"/>
          <w:lang w:val="en-US"/>
        </w:rPr>
        <w:t>inet</w:t>
      </w:r>
      <w:proofErr w:type="spellEnd"/>
      <w:r w:rsidRPr="00B608F1">
        <w:rPr>
          <w:color w:val="FFFFFF" w:themeColor="background1"/>
          <w:szCs w:val="22"/>
          <w:lang w:val="en-US"/>
        </w:rPr>
        <w:t xml:space="preserve"> static</w:t>
      </w:r>
    </w:p>
    <w:p w14:paraId="5386A0DA" w14:textId="1CAFDEDE" w:rsidR="00E16F82" w:rsidRPr="00E16F82" w:rsidRDefault="00E16F82" w:rsidP="00B5069E">
      <w:pPr>
        <w:spacing w:after="0"/>
        <w:rPr>
          <w:color w:val="FFFFFF" w:themeColor="background1"/>
          <w:szCs w:val="22"/>
        </w:rPr>
      </w:pPr>
      <w:r w:rsidRPr="00B608F1">
        <w:rPr>
          <w:color w:val="FFFFFF" w:themeColor="background1"/>
          <w:szCs w:val="22"/>
          <w:lang w:val="en-US"/>
        </w:rPr>
        <w:tab/>
      </w:r>
      <w:proofErr w:type="spellStart"/>
      <w:r w:rsidRPr="00E16F82">
        <w:rPr>
          <w:color w:val="FFFFFF" w:themeColor="background1"/>
          <w:szCs w:val="22"/>
        </w:rPr>
        <w:t>address</w:t>
      </w:r>
      <w:proofErr w:type="spellEnd"/>
      <w:r w:rsidRPr="00E16F82">
        <w:rPr>
          <w:color w:val="FFFFFF" w:themeColor="background1"/>
          <w:szCs w:val="22"/>
        </w:rPr>
        <w:t xml:space="preserve"> 10.31.187.254/22</w:t>
      </w:r>
    </w:p>
    <w:p w14:paraId="4FC33E70" w14:textId="77777777" w:rsidR="00E16F82" w:rsidRDefault="00E16F82" w:rsidP="00B5069E">
      <w:pPr>
        <w:spacing w:after="0"/>
        <w:rPr>
          <w:szCs w:val="22"/>
        </w:rPr>
      </w:pPr>
    </w:p>
    <w:p w14:paraId="753AE496" w14:textId="5BE8DDB9" w:rsidR="00E16F82" w:rsidRDefault="00E16F82" w:rsidP="00B5069E">
      <w:pPr>
        <w:spacing w:after="0"/>
        <w:rPr>
          <w:szCs w:val="22"/>
        </w:rPr>
      </w:pPr>
    </w:p>
    <w:p w14:paraId="7612903C" w14:textId="77777777" w:rsidR="00E16F82" w:rsidRDefault="00E16F82" w:rsidP="00B5069E">
      <w:pPr>
        <w:spacing w:after="0"/>
        <w:rPr>
          <w:szCs w:val="22"/>
        </w:rPr>
      </w:pPr>
    </w:p>
    <w:p w14:paraId="0F75DE2E" w14:textId="77777777" w:rsidR="00E16F82" w:rsidRDefault="00E16F82" w:rsidP="00B5069E">
      <w:pPr>
        <w:spacing w:after="0"/>
        <w:rPr>
          <w:szCs w:val="22"/>
        </w:rPr>
      </w:pPr>
    </w:p>
    <w:p w14:paraId="25785A7F" w14:textId="77777777" w:rsidR="00E16F82" w:rsidRDefault="00E16F82" w:rsidP="00B5069E">
      <w:pPr>
        <w:spacing w:after="0"/>
        <w:rPr>
          <w:szCs w:val="22"/>
        </w:rPr>
      </w:pPr>
    </w:p>
    <w:p w14:paraId="1C23EE17" w14:textId="77777777" w:rsidR="00E16F82" w:rsidRDefault="00E16F82" w:rsidP="00E16F82">
      <w:pPr>
        <w:spacing w:after="0"/>
        <w:rPr>
          <w:szCs w:val="22"/>
        </w:rPr>
      </w:pPr>
      <w:r>
        <w:rPr>
          <w:szCs w:val="22"/>
        </w:rPr>
        <w:tab/>
        <w:t xml:space="preserve">Dans le fichier </w:t>
      </w:r>
      <w:proofErr w:type="spellStart"/>
      <w:r>
        <w:rPr>
          <w:szCs w:val="22"/>
        </w:rPr>
        <w:t>rc.local</w:t>
      </w:r>
      <w:proofErr w:type="spellEnd"/>
      <w:r>
        <w:rPr>
          <w:szCs w:val="22"/>
        </w:rPr>
        <w:t xml:space="preserve"> que nous créerons, nous configurerons une règle de pare-feu, une adresse DNS et nous activerons le routage de la machine :</w:t>
      </w:r>
    </w:p>
    <w:p w14:paraId="087974C7" w14:textId="58C9C417" w:rsidR="00E16F82" w:rsidRDefault="008F261A" w:rsidP="00E16F82">
      <w:pPr>
        <w:spacing w:after="0"/>
        <w:rPr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1" locked="0" layoutInCell="1" allowOverlap="1" wp14:anchorId="084AEB35" wp14:editId="330EC5DF">
                <wp:simplePos x="0" y="0"/>
                <wp:positionH relativeFrom="margin">
                  <wp:align>center</wp:align>
                </wp:positionH>
                <wp:positionV relativeFrom="paragraph">
                  <wp:posOffset>111760</wp:posOffset>
                </wp:positionV>
                <wp:extent cx="6179820" cy="365760"/>
                <wp:effectExtent l="0" t="0" r="0" b="0"/>
                <wp:wrapNone/>
                <wp:docPr id="19758282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9820" cy="3657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7F79A5" id="Rectangle 5" o:spid="_x0000_s1026" style="position:absolute;margin-left:0;margin-top:8.8pt;width:486.6pt;height:28.8pt;z-index:-251617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" fillcolor="#1c1a10 [334]" stroked="f">
                <w10:wrap anchorx="margin"/>
              </v:rect>
            </w:pict>
          </mc:Fallback>
        </mc:AlternateContent>
      </w:r>
    </w:p>
    <w:p w14:paraId="59C8549B" w14:textId="08C0AC5B" w:rsidR="00E16F82" w:rsidRPr="00E16F82" w:rsidRDefault="00E16F82" w:rsidP="00E16F82">
      <w:pPr>
        <w:spacing w:after="0"/>
        <w:rPr>
          <w:color w:val="FFFFFF" w:themeColor="background1"/>
          <w:szCs w:val="22"/>
        </w:rPr>
      </w:pPr>
      <w:r w:rsidRPr="00E16F82">
        <w:rPr>
          <w:color w:val="FFFFFF" w:themeColor="background1"/>
          <w:szCs w:val="22"/>
        </w:rPr>
        <w:t>nano /</w:t>
      </w:r>
      <w:proofErr w:type="spellStart"/>
      <w:r w:rsidRPr="00E16F82">
        <w:rPr>
          <w:color w:val="FFFFFF" w:themeColor="background1"/>
          <w:szCs w:val="22"/>
        </w:rPr>
        <w:t>etc</w:t>
      </w:r>
      <w:proofErr w:type="spellEnd"/>
      <w:r w:rsidRPr="00E16F82">
        <w:rPr>
          <w:color w:val="FFFFFF" w:themeColor="background1"/>
          <w:szCs w:val="22"/>
        </w:rPr>
        <w:t>/</w:t>
      </w:r>
      <w:proofErr w:type="spellStart"/>
      <w:r w:rsidRPr="00E16F82">
        <w:rPr>
          <w:color w:val="FFFFFF" w:themeColor="background1"/>
          <w:szCs w:val="22"/>
        </w:rPr>
        <w:t>rc.local</w:t>
      </w:r>
      <w:proofErr w:type="spellEnd"/>
    </w:p>
    <w:p w14:paraId="655C39FB" w14:textId="714F2C48" w:rsidR="00E16F82" w:rsidRDefault="00E16F82" w:rsidP="00E16F82">
      <w:pPr>
        <w:spacing w:after="0"/>
        <w:rPr>
          <w:szCs w:val="22"/>
        </w:rPr>
      </w:pPr>
    </w:p>
    <w:p w14:paraId="2D81E8BB" w14:textId="79A5743D" w:rsidR="00E16F82" w:rsidRDefault="008F261A" w:rsidP="00E16F82">
      <w:pPr>
        <w:spacing w:after="0"/>
        <w:rPr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1" locked="0" layoutInCell="1" allowOverlap="1" wp14:anchorId="24DAD7EE" wp14:editId="07A2550C">
                <wp:simplePos x="0" y="0"/>
                <wp:positionH relativeFrom="margin">
                  <wp:align>center</wp:align>
                </wp:positionH>
                <wp:positionV relativeFrom="paragraph">
                  <wp:posOffset>111760</wp:posOffset>
                </wp:positionV>
                <wp:extent cx="6179820" cy="2491740"/>
                <wp:effectExtent l="0" t="0" r="0" b="0"/>
                <wp:wrapNone/>
                <wp:docPr id="63384701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9820" cy="24917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F26444" id="Rectangle 4" o:spid="_x0000_s1026" style="position:absolute;margin-left:0;margin-top:8.8pt;width:486.6pt;height:196.2pt;z-index:-251615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" fillcolor="#1c1a10 [334]" stroked="f">
                <w10:wrap anchorx="margin"/>
              </v:rect>
            </w:pict>
          </mc:Fallback>
        </mc:AlternateContent>
      </w:r>
    </w:p>
    <w:p w14:paraId="512AD16D" w14:textId="3412578F" w:rsidR="00E16F82" w:rsidRPr="00FA1D90" w:rsidRDefault="00E16F82" w:rsidP="00E16F82">
      <w:pPr>
        <w:spacing w:after="0"/>
        <w:rPr>
          <w:color w:val="9BBB59" w:themeColor="accent3"/>
          <w:szCs w:val="22"/>
        </w:rPr>
      </w:pPr>
      <w:r w:rsidRPr="00FA1D90">
        <w:rPr>
          <w:color w:val="9BBB59" w:themeColor="accent3"/>
          <w:szCs w:val="22"/>
        </w:rPr>
        <w:t># !/bin/</w:t>
      </w:r>
      <w:proofErr w:type="spellStart"/>
      <w:r w:rsidRPr="00FA1D90">
        <w:rPr>
          <w:color w:val="9BBB59" w:themeColor="accent3"/>
          <w:szCs w:val="22"/>
        </w:rPr>
        <w:t>bash</w:t>
      </w:r>
      <w:proofErr w:type="spellEnd"/>
      <w:r w:rsidRPr="00FA1D90">
        <w:rPr>
          <w:color w:val="9BBB59" w:themeColor="accent3"/>
          <w:szCs w:val="22"/>
        </w:rPr>
        <w:t xml:space="preserve"> -e</w:t>
      </w:r>
    </w:p>
    <w:p w14:paraId="6411E24F" w14:textId="77777777" w:rsidR="00E16F82" w:rsidRPr="00FA1D90" w:rsidRDefault="00E16F82" w:rsidP="00E16F82">
      <w:pPr>
        <w:spacing w:after="0"/>
        <w:rPr>
          <w:color w:val="9BBB59" w:themeColor="accent3"/>
          <w:szCs w:val="22"/>
        </w:rPr>
      </w:pPr>
    </w:p>
    <w:p w14:paraId="056230AA" w14:textId="010D16CA" w:rsidR="00E16F82" w:rsidRPr="00FA1D90" w:rsidRDefault="00E16F82" w:rsidP="00E16F82">
      <w:pPr>
        <w:spacing w:after="0"/>
        <w:rPr>
          <w:color w:val="FFFFFF" w:themeColor="background1"/>
          <w:szCs w:val="22"/>
        </w:rPr>
      </w:pPr>
      <w:r w:rsidRPr="00FA1D90">
        <w:rPr>
          <w:color w:val="9BBB59" w:themeColor="accent3"/>
          <w:szCs w:val="22"/>
        </w:rPr>
        <w:t xml:space="preserve"># Règle de pare-feu disant au routeur de remplacer les adresses sources du réseau par son </w:t>
      </w:r>
      <w:r w:rsidRPr="00FA1D90">
        <w:rPr>
          <w:color w:val="FFFFFF" w:themeColor="background1"/>
          <w:szCs w:val="22"/>
        </w:rPr>
        <w:t>adresse IP personnelle</w:t>
      </w:r>
    </w:p>
    <w:p w14:paraId="4337C668" w14:textId="74E4993A" w:rsidR="00E16F82" w:rsidRPr="00FA1D90" w:rsidRDefault="00E16F82" w:rsidP="00E16F82">
      <w:pPr>
        <w:spacing w:after="0"/>
        <w:rPr>
          <w:color w:val="FFFFFF" w:themeColor="background1"/>
          <w:szCs w:val="22"/>
        </w:rPr>
      </w:pPr>
      <w:proofErr w:type="spellStart"/>
      <w:r w:rsidRPr="00FA1D90">
        <w:rPr>
          <w:color w:val="FFFFFF" w:themeColor="background1"/>
          <w:szCs w:val="22"/>
        </w:rPr>
        <w:t>iptables</w:t>
      </w:r>
      <w:proofErr w:type="spellEnd"/>
      <w:r w:rsidRPr="00FA1D90">
        <w:rPr>
          <w:color w:val="FFFFFF" w:themeColor="background1"/>
          <w:szCs w:val="22"/>
        </w:rPr>
        <w:t xml:space="preserve"> -t </w:t>
      </w:r>
      <w:proofErr w:type="spellStart"/>
      <w:r w:rsidRPr="00FA1D90">
        <w:rPr>
          <w:color w:val="FFFFFF" w:themeColor="background1"/>
          <w:szCs w:val="22"/>
        </w:rPr>
        <w:t>nat</w:t>
      </w:r>
      <w:proofErr w:type="spellEnd"/>
      <w:r w:rsidRPr="00FA1D90">
        <w:rPr>
          <w:color w:val="FFFFFF" w:themeColor="background1"/>
          <w:szCs w:val="22"/>
        </w:rPr>
        <w:t xml:space="preserve"> -A POSTROUTING -s 10.31.176.254/20 -j MASQUERADE</w:t>
      </w:r>
    </w:p>
    <w:p w14:paraId="5B4E5898" w14:textId="77777777" w:rsidR="00E16F82" w:rsidRPr="00FA1D90" w:rsidRDefault="00E16F82" w:rsidP="00E16F82">
      <w:pPr>
        <w:spacing w:after="0"/>
        <w:rPr>
          <w:color w:val="FFFFFF" w:themeColor="background1"/>
          <w:szCs w:val="22"/>
        </w:rPr>
      </w:pPr>
    </w:p>
    <w:p w14:paraId="700E5555" w14:textId="40678FCF" w:rsidR="00E16F82" w:rsidRPr="00FA1D90" w:rsidRDefault="00E16F82" w:rsidP="00E16F82">
      <w:pPr>
        <w:spacing w:after="0"/>
        <w:rPr>
          <w:color w:val="9BBB59" w:themeColor="accent3"/>
          <w:szCs w:val="22"/>
        </w:rPr>
      </w:pPr>
      <w:r w:rsidRPr="00FA1D90">
        <w:rPr>
          <w:color w:val="9BBB59" w:themeColor="accent3"/>
          <w:szCs w:val="22"/>
        </w:rPr>
        <w:t># Activation du routage</w:t>
      </w:r>
    </w:p>
    <w:p w14:paraId="31B035B0" w14:textId="7BCF1206" w:rsidR="00E16F82" w:rsidRPr="00D638BC" w:rsidRDefault="00E16F82" w:rsidP="00E16F82">
      <w:pPr>
        <w:spacing w:after="0"/>
        <w:rPr>
          <w:color w:val="FFFFFF" w:themeColor="background1"/>
          <w:szCs w:val="22"/>
        </w:rPr>
      </w:pPr>
      <w:r w:rsidRPr="00D638BC">
        <w:rPr>
          <w:color w:val="FFFFFF" w:themeColor="background1"/>
          <w:szCs w:val="22"/>
        </w:rPr>
        <w:t>echo 1 &gt; /proc/sys/net/ipv4/ip_forward</w:t>
      </w:r>
    </w:p>
    <w:p w14:paraId="027339A1" w14:textId="77777777" w:rsidR="00E16F82" w:rsidRPr="00D638BC" w:rsidRDefault="00E16F82" w:rsidP="00E16F82">
      <w:pPr>
        <w:spacing w:after="0"/>
        <w:rPr>
          <w:color w:val="FFFFFF" w:themeColor="background1"/>
          <w:szCs w:val="22"/>
        </w:rPr>
      </w:pPr>
    </w:p>
    <w:p w14:paraId="73B35A6D" w14:textId="7EA894B2" w:rsidR="00E16F82" w:rsidRPr="00B608F1" w:rsidRDefault="00E16F82" w:rsidP="00E16F82">
      <w:pPr>
        <w:spacing w:after="0"/>
        <w:rPr>
          <w:color w:val="9BBB59" w:themeColor="accent3"/>
          <w:szCs w:val="22"/>
        </w:rPr>
      </w:pPr>
      <w:r w:rsidRPr="00B608F1">
        <w:rPr>
          <w:color w:val="9BBB59" w:themeColor="accent3"/>
          <w:szCs w:val="22"/>
        </w:rPr>
        <w:t># Choix du DNS</w:t>
      </w:r>
    </w:p>
    <w:p w14:paraId="2F91C877" w14:textId="26F2B656" w:rsidR="00E16F82" w:rsidRPr="00D638BC" w:rsidRDefault="00E16F82" w:rsidP="00E16F82">
      <w:pPr>
        <w:spacing w:after="0"/>
        <w:rPr>
          <w:color w:val="FFFFFF" w:themeColor="background1"/>
          <w:szCs w:val="22"/>
          <w:lang w:val="en-US"/>
        </w:rPr>
      </w:pPr>
      <w:r w:rsidRPr="00D638BC">
        <w:rPr>
          <w:color w:val="FFFFFF" w:themeColor="background1"/>
          <w:szCs w:val="22"/>
          <w:lang w:val="en-US"/>
        </w:rPr>
        <w:t>echo “nameserver 8.8.8.8” &gt;</w:t>
      </w:r>
      <w:r w:rsidR="00FA1D90" w:rsidRPr="00D638BC">
        <w:rPr>
          <w:color w:val="FFFFFF" w:themeColor="background1"/>
          <w:szCs w:val="22"/>
          <w:lang w:val="en-US"/>
        </w:rPr>
        <w:t xml:space="preserve"> /etc/resolv.conf</w:t>
      </w:r>
    </w:p>
    <w:p w14:paraId="512AAB8C" w14:textId="77777777" w:rsidR="00FA1D90" w:rsidRPr="00D638BC" w:rsidRDefault="00FA1D90" w:rsidP="00E16F82">
      <w:pPr>
        <w:spacing w:after="0"/>
        <w:rPr>
          <w:color w:val="FFFFFF" w:themeColor="background1"/>
          <w:szCs w:val="22"/>
          <w:lang w:val="en-US"/>
        </w:rPr>
      </w:pPr>
    </w:p>
    <w:p w14:paraId="4B3BB09D" w14:textId="63A3BD02" w:rsidR="00FA1D90" w:rsidRPr="00D638BC" w:rsidRDefault="00FA1D90" w:rsidP="00E16F82">
      <w:pPr>
        <w:spacing w:after="0"/>
        <w:rPr>
          <w:color w:val="FFFFFF" w:themeColor="background1"/>
          <w:szCs w:val="22"/>
          <w:lang w:val="en-US"/>
        </w:rPr>
      </w:pPr>
      <w:r w:rsidRPr="00D638BC">
        <w:rPr>
          <w:color w:val="FFFFFF" w:themeColor="background1"/>
          <w:szCs w:val="22"/>
          <w:lang w:val="en-US"/>
        </w:rPr>
        <w:t>exit 0</w:t>
      </w:r>
    </w:p>
    <w:p w14:paraId="1C405974" w14:textId="1E293278" w:rsidR="00E16F82" w:rsidRPr="00D638BC" w:rsidRDefault="00E16F82" w:rsidP="00E16F82">
      <w:pPr>
        <w:spacing w:after="0"/>
        <w:rPr>
          <w:szCs w:val="22"/>
          <w:lang w:val="en-US"/>
        </w:rPr>
      </w:pPr>
      <w:r w:rsidRPr="00D638BC">
        <w:rPr>
          <w:szCs w:val="22"/>
          <w:lang w:val="en-US"/>
        </w:rPr>
        <w:t xml:space="preserve"> </w:t>
      </w:r>
    </w:p>
    <w:p w14:paraId="7ADF0C03" w14:textId="77777777" w:rsidR="006D0A02" w:rsidRPr="00D638BC" w:rsidRDefault="006D0A02" w:rsidP="00E16F82">
      <w:pPr>
        <w:spacing w:after="0"/>
        <w:rPr>
          <w:szCs w:val="22"/>
          <w:lang w:val="en-US"/>
        </w:rPr>
      </w:pPr>
    </w:p>
    <w:p w14:paraId="436D79C7" w14:textId="77777777" w:rsidR="006D0A02" w:rsidRDefault="006D0A02" w:rsidP="006D0A02">
      <w:pPr>
        <w:tabs>
          <w:tab w:val="left" w:pos="1612"/>
        </w:tabs>
        <w:jc w:val="both"/>
        <w:rPr>
          <w:szCs w:val="22"/>
        </w:rPr>
      </w:pPr>
      <w:r w:rsidRPr="001508AD">
        <w:rPr>
          <w:szCs w:val="22"/>
        </w:rPr>
        <w:t>Pour démarrer le service, n</w:t>
      </w:r>
      <w:r>
        <w:rPr>
          <w:szCs w:val="22"/>
        </w:rPr>
        <w:t>ous devons utiliser successivement ces commandes :</w:t>
      </w:r>
    </w:p>
    <w:p w14:paraId="59E5A973" w14:textId="6CAFFE51" w:rsidR="006D0A02" w:rsidRDefault="008F261A" w:rsidP="006D0A02">
      <w:pPr>
        <w:tabs>
          <w:tab w:val="left" w:pos="1612"/>
        </w:tabs>
        <w:jc w:val="both"/>
        <w:rPr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1" locked="0" layoutInCell="1" allowOverlap="1" wp14:anchorId="7D4B8264" wp14:editId="34EFC046">
                <wp:simplePos x="0" y="0"/>
                <wp:positionH relativeFrom="margin">
                  <wp:posOffset>-128270</wp:posOffset>
                </wp:positionH>
                <wp:positionV relativeFrom="paragraph">
                  <wp:posOffset>157480</wp:posOffset>
                </wp:positionV>
                <wp:extent cx="6187440" cy="2190750"/>
                <wp:effectExtent l="0" t="0" r="0" b="0"/>
                <wp:wrapNone/>
                <wp:docPr id="160332248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7440" cy="21907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BB3C14" id="Rectangle 3" o:spid="_x0000_s1026" style="position:absolute;margin-left:-10.1pt;margin-top:12.4pt;width:487.2pt;height:172.5pt;z-index:-25161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" fillcolor="#1c1a10 [334]" stroked="f">
                <w10:wrap anchorx="margin"/>
              </v:rect>
            </w:pict>
          </mc:Fallback>
        </mc:AlternateContent>
      </w:r>
    </w:p>
    <w:p w14:paraId="5AA278AB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9BBB59" w:themeColor="accent3"/>
          <w:szCs w:val="22"/>
        </w:rPr>
      </w:pPr>
      <w:r w:rsidRPr="001508AD">
        <w:rPr>
          <w:color w:val="9BBB59" w:themeColor="accent3"/>
          <w:szCs w:val="22"/>
        </w:rPr>
        <w:t xml:space="preserve"># Droits d’exécution du fichier </w:t>
      </w:r>
      <w:proofErr w:type="spellStart"/>
      <w:r w:rsidRPr="001508AD">
        <w:rPr>
          <w:color w:val="9BBB59" w:themeColor="accent3"/>
          <w:szCs w:val="22"/>
        </w:rPr>
        <w:t>rc.local</w:t>
      </w:r>
      <w:proofErr w:type="spellEnd"/>
    </w:p>
    <w:p w14:paraId="25FC146F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  <w:r w:rsidRPr="001508AD">
        <w:rPr>
          <w:color w:val="FFFFFF" w:themeColor="background1"/>
          <w:szCs w:val="22"/>
        </w:rPr>
        <w:t>chmod +x /</w:t>
      </w:r>
      <w:proofErr w:type="spellStart"/>
      <w:r w:rsidRPr="001508AD">
        <w:rPr>
          <w:color w:val="FFFFFF" w:themeColor="background1"/>
          <w:szCs w:val="22"/>
        </w:rPr>
        <w:t>etc</w:t>
      </w:r>
      <w:proofErr w:type="spellEnd"/>
      <w:r w:rsidRPr="001508AD">
        <w:rPr>
          <w:color w:val="FFFFFF" w:themeColor="background1"/>
          <w:szCs w:val="22"/>
        </w:rPr>
        <w:t>/</w:t>
      </w:r>
      <w:proofErr w:type="spellStart"/>
      <w:r w:rsidRPr="001508AD">
        <w:rPr>
          <w:color w:val="FFFFFF" w:themeColor="background1"/>
          <w:szCs w:val="22"/>
        </w:rPr>
        <w:t>rc.local</w:t>
      </w:r>
      <w:proofErr w:type="spellEnd"/>
    </w:p>
    <w:p w14:paraId="52A8B7C5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</w:p>
    <w:p w14:paraId="2D9EEB6A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9BBB59" w:themeColor="accent3"/>
          <w:szCs w:val="22"/>
        </w:rPr>
      </w:pPr>
      <w:r w:rsidRPr="001508AD">
        <w:rPr>
          <w:color w:val="9BBB59" w:themeColor="accent3"/>
          <w:szCs w:val="22"/>
        </w:rPr>
        <w:t xml:space="preserve"># Activer le fichier </w:t>
      </w:r>
      <w:proofErr w:type="spellStart"/>
      <w:r w:rsidRPr="001508AD">
        <w:rPr>
          <w:color w:val="9BBB59" w:themeColor="accent3"/>
          <w:szCs w:val="22"/>
        </w:rPr>
        <w:t>rc-local.service</w:t>
      </w:r>
      <w:proofErr w:type="spellEnd"/>
    </w:p>
    <w:p w14:paraId="44BA1C19" w14:textId="77777777" w:rsidR="006D0A02" w:rsidRPr="00E52DF2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  <w:proofErr w:type="spellStart"/>
      <w:r w:rsidRPr="00E52DF2">
        <w:rPr>
          <w:color w:val="FFFFFF" w:themeColor="background1"/>
          <w:szCs w:val="22"/>
        </w:rPr>
        <w:t>systemctl</w:t>
      </w:r>
      <w:proofErr w:type="spellEnd"/>
      <w:r w:rsidRPr="00E52DF2">
        <w:rPr>
          <w:color w:val="FFFFFF" w:themeColor="background1"/>
          <w:szCs w:val="22"/>
        </w:rPr>
        <w:t xml:space="preserve"> enable </w:t>
      </w:r>
      <w:proofErr w:type="spellStart"/>
      <w:r w:rsidRPr="00E52DF2">
        <w:rPr>
          <w:color w:val="FFFFFF" w:themeColor="background1"/>
          <w:szCs w:val="22"/>
        </w:rPr>
        <w:t>rc-local.service</w:t>
      </w:r>
      <w:proofErr w:type="spellEnd"/>
    </w:p>
    <w:p w14:paraId="32D4B5B6" w14:textId="77777777" w:rsidR="006D0A02" w:rsidRPr="00E52DF2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</w:p>
    <w:p w14:paraId="254BDDA9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9BBB59" w:themeColor="accent3"/>
          <w:szCs w:val="22"/>
        </w:rPr>
      </w:pPr>
      <w:r w:rsidRPr="001508AD">
        <w:rPr>
          <w:color w:val="9BBB59" w:themeColor="accent3"/>
          <w:szCs w:val="22"/>
        </w:rPr>
        <w:t xml:space="preserve"># Lancer le fichier </w:t>
      </w:r>
      <w:proofErr w:type="spellStart"/>
      <w:r w:rsidRPr="001508AD">
        <w:rPr>
          <w:color w:val="9BBB59" w:themeColor="accent3"/>
          <w:szCs w:val="22"/>
        </w:rPr>
        <w:t>rc-local.service</w:t>
      </w:r>
      <w:proofErr w:type="spellEnd"/>
    </w:p>
    <w:p w14:paraId="6A836E5D" w14:textId="77777777" w:rsidR="006D0A02" w:rsidRPr="00E52DF2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  <w:proofErr w:type="spellStart"/>
      <w:r w:rsidRPr="00E52DF2">
        <w:rPr>
          <w:color w:val="FFFFFF" w:themeColor="background1"/>
          <w:szCs w:val="22"/>
        </w:rPr>
        <w:t>systemctl</w:t>
      </w:r>
      <w:proofErr w:type="spellEnd"/>
      <w:r w:rsidRPr="00E52DF2">
        <w:rPr>
          <w:color w:val="FFFFFF" w:themeColor="background1"/>
          <w:szCs w:val="22"/>
        </w:rPr>
        <w:t xml:space="preserve"> start </w:t>
      </w:r>
      <w:proofErr w:type="spellStart"/>
      <w:r w:rsidRPr="00E52DF2">
        <w:rPr>
          <w:color w:val="FFFFFF" w:themeColor="background1"/>
          <w:szCs w:val="22"/>
        </w:rPr>
        <w:t>rc-local.service</w:t>
      </w:r>
      <w:proofErr w:type="spellEnd"/>
    </w:p>
    <w:p w14:paraId="4F2DDB0C" w14:textId="77777777" w:rsidR="006D0A02" w:rsidRPr="00E52DF2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</w:p>
    <w:p w14:paraId="2D393F77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9BBB59" w:themeColor="accent3"/>
          <w:szCs w:val="22"/>
        </w:rPr>
      </w:pPr>
      <w:r w:rsidRPr="001508AD">
        <w:rPr>
          <w:color w:val="9BBB59" w:themeColor="accent3"/>
          <w:szCs w:val="22"/>
        </w:rPr>
        <w:t xml:space="preserve"># Connaitre le comportement du fichier </w:t>
      </w:r>
      <w:proofErr w:type="spellStart"/>
      <w:r w:rsidRPr="001508AD">
        <w:rPr>
          <w:color w:val="9BBB59" w:themeColor="accent3"/>
          <w:szCs w:val="22"/>
        </w:rPr>
        <w:t>rc-local.service</w:t>
      </w:r>
      <w:proofErr w:type="spellEnd"/>
      <w:r w:rsidRPr="001508AD">
        <w:rPr>
          <w:color w:val="9BBB59" w:themeColor="accent3"/>
          <w:szCs w:val="22"/>
        </w:rPr>
        <w:t xml:space="preserve"> (détection d’erreurs)</w:t>
      </w:r>
    </w:p>
    <w:p w14:paraId="0844857C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  <w:proofErr w:type="spellStart"/>
      <w:r w:rsidRPr="001508AD">
        <w:rPr>
          <w:color w:val="FFFFFF" w:themeColor="background1"/>
          <w:szCs w:val="22"/>
        </w:rPr>
        <w:t>systemctl</w:t>
      </w:r>
      <w:proofErr w:type="spellEnd"/>
      <w:r w:rsidRPr="001508AD">
        <w:rPr>
          <w:color w:val="FFFFFF" w:themeColor="background1"/>
          <w:szCs w:val="22"/>
        </w:rPr>
        <w:t xml:space="preserve"> </w:t>
      </w:r>
      <w:proofErr w:type="spellStart"/>
      <w:r w:rsidRPr="001508AD">
        <w:rPr>
          <w:color w:val="FFFFFF" w:themeColor="background1"/>
          <w:szCs w:val="22"/>
        </w:rPr>
        <w:t>status</w:t>
      </w:r>
      <w:proofErr w:type="spellEnd"/>
      <w:r w:rsidRPr="001508AD">
        <w:rPr>
          <w:color w:val="FFFFFF" w:themeColor="background1"/>
          <w:szCs w:val="22"/>
        </w:rPr>
        <w:t xml:space="preserve"> </w:t>
      </w:r>
      <w:proofErr w:type="spellStart"/>
      <w:r w:rsidRPr="001508AD">
        <w:rPr>
          <w:color w:val="FFFFFF" w:themeColor="background1"/>
          <w:szCs w:val="22"/>
        </w:rPr>
        <w:t>rc-local.service</w:t>
      </w:r>
      <w:proofErr w:type="spellEnd"/>
    </w:p>
    <w:p w14:paraId="28864E10" w14:textId="77777777" w:rsidR="006D0A02" w:rsidRPr="00B608F1" w:rsidRDefault="006D0A02" w:rsidP="00E16F82">
      <w:pPr>
        <w:spacing w:after="0"/>
        <w:rPr>
          <w:szCs w:val="22"/>
        </w:rPr>
      </w:pPr>
    </w:p>
    <w:p w14:paraId="0F8C179C" w14:textId="77777777" w:rsidR="006D0A02" w:rsidRPr="00B608F1" w:rsidRDefault="006D0A02" w:rsidP="00E16F82">
      <w:pPr>
        <w:spacing w:after="0"/>
        <w:rPr>
          <w:szCs w:val="22"/>
        </w:rPr>
      </w:pPr>
    </w:p>
    <w:p w14:paraId="12BF4611" w14:textId="66DD322A" w:rsidR="006C60B4" w:rsidRDefault="0064488D" w:rsidP="004E1A3B">
      <w:pPr>
        <w:pStyle w:val="Titre1"/>
      </w:pPr>
      <w:bookmarkStart w:id="5" w:name="_Toc150783938"/>
      <w:r>
        <w:lastRenderedPageBreak/>
        <w:t>I</w:t>
      </w:r>
      <w:r w:rsidR="006C60B4">
        <w:t>nstallation du serveur</w:t>
      </w:r>
      <w:bookmarkEnd w:id="5"/>
    </w:p>
    <w:p w14:paraId="5EDF6F11" w14:textId="77777777" w:rsidR="006C60B4" w:rsidRDefault="006C60B4" w:rsidP="009D525D">
      <w:pPr>
        <w:jc w:val="both"/>
      </w:pPr>
    </w:p>
    <w:p w14:paraId="6B6E9BDD" w14:textId="4BBD379B" w:rsidR="002C7812" w:rsidRDefault="002C7812" w:rsidP="002C7812">
      <w:pPr>
        <w:pStyle w:val="Titre2"/>
      </w:pPr>
      <w:r>
        <w:t xml:space="preserve">Qu’est-ce que </w:t>
      </w:r>
      <w:proofErr w:type="spellStart"/>
      <w:r>
        <w:t>Proxmox</w:t>
      </w:r>
      <w:proofErr w:type="spellEnd"/>
      <w:r>
        <w:t xml:space="preserve"> VE ?</w:t>
      </w:r>
    </w:p>
    <w:p w14:paraId="0775D245" w14:textId="77777777" w:rsidR="002C7812" w:rsidRDefault="002C7812" w:rsidP="002C7812">
      <w:pPr>
        <w:spacing w:after="0"/>
      </w:pPr>
    </w:p>
    <w:p w14:paraId="14507380" w14:textId="77777777" w:rsidR="002C7812" w:rsidRDefault="002C7812" w:rsidP="002C7812">
      <w:pPr>
        <w:jc w:val="both"/>
        <w:rPr>
          <w:szCs w:val="22"/>
        </w:rPr>
      </w:pPr>
      <w:r>
        <w:tab/>
      </w:r>
      <w:proofErr w:type="spellStart"/>
      <w:r w:rsidRPr="002C7812">
        <w:rPr>
          <w:szCs w:val="22"/>
        </w:rPr>
        <w:t>Proxmox</w:t>
      </w:r>
      <w:proofErr w:type="spellEnd"/>
      <w:r w:rsidRPr="002C7812">
        <w:rPr>
          <w:szCs w:val="22"/>
        </w:rPr>
        <w:t xml:space="preserve"> Virtual </w:t>
      </w:r>
      <w:proofErr w:type="spellStart"/>
      <w:r w:rsidRPr="002C7812">
        <w:rPr>
          <w:szCs w:val="22"/>
        </w:rPr>
        <w:t>Environment</w:t>
      </w:r>
      <w:proofErr w:type="spellEnd"/>
      <w:r w:rsidRPr="002C7812">
        <w:rPr>
          <w:szCs w:val="22"/>
        </w:rPr>
        <w:t xml:space="preserve"> (VE) est une plateforme de virtualisation open source qui combine deux technologies majeures : la virtualisation de serveurs basée sur conteneurs (LXC) et la virtualisation matérielle complète (KVM - Kernel-</w:t>
      </w:r>
      <w:proofErr w:type="spellStart"/>
      <w:r w:rsidRPr="002C7812">
        <w:rPr>
          <w:szCs w:val="22"/>
        </w:rPr>
        <w:t>based</w:t>
      </w:r>
      <w:proofErr w:type="spellEnd"/>
      <w:r w:rsidRPr="002C7812">
        <w:rPr>
          <w:szCs w:val="22"/>
        </w:rPr>
        <w:t xml:space="preserve"> Virtual Machine). </w:t>
      </w:r>
    </w:p>
    <w:p w14:paraId="5FAA47FE" w14:textId="6D6BB0B1" w:rsidR="002C7812" w:rsidRPr="002C7812" w:rsidRDefault="002C7812" w:rsidP="002C7812">
      <w:pPr>
        <w:jc w:val="both"/>
        <w:rPr>
          <w:szCs w:val="22"/>
        </w:rPr>
      </w:pPr>
      <w:r>
        <w:rPr>
          <w:szCs w:val="22"/>
        </w:rPr>
        <w:tab/>
      </w:r>
      <w:r w:rsidRPr="002C7812">
        <w:rPr>
          <w:szCs w:val="22"/>
        </w:rPr>
        <w:t>C’est une solution de virtualisation puissante et polyvalente qui combine différentes technologies pour offrir une virtualisation efficace, une gestion simplifiée et des fonctionnalités avancées pour les environnements informatiques virtualisés.</w:t>
      </w:r>
    </w:p>
    <w:p w14:paraId="6303F01D" w14:textId="77777777" w:rsidR="002C7812" w:rsidRPr="002C7812" w:rsidRDefault="002C7812" w:rsidP="002C7812">
      <w:pPr>
        <w:spacing w:after="0"/>
      </w:pPr>
    </w:p>
    <w:p w14:paraId="4E3CA06B" w14:textId="7316057C" w:rsidR="004E1A3B" w:rsidRDefault="004E1A3B" w:rsidP="004E1A3B">
      <w:pPr>
        <w:pStyle w:val="Titre2"/>
      </w:pPr>
      <w:bookmarkStart w:id="6" w:name="_Toc150783939"/>
      <w:r>
        <w:t xml:space="preserve">Installation du système d’exploitation </w:t>
      </w:r>
      <w:proofErr w:type="spellStart"/>
      <w:r>
        <w:t>Proxmox</w:t>
      </w:r>
      <w:proofErr w:type="spellEnd"/>
      <w:r>
        <w:t xml:space="preserve"> VE</w:t>
      </w:r>
      <w:bookmarkEnd w:id="6"/>
    </w:p>
    <w:p w14:paraId="3FEAE07F" w14:textId="77777777" w:rsidR="004E1A3B" w:rsidRPr="004E1A3B" w:rsidRDefault="004E1A3B" w:rsidP="004E1A3B"/>
    <w:p w14:paraId="5B9909F8" w14:textId="5766632C" w:rsidR="006D0A02" w:rsidRDefault="00E24698" w:rsidP="0064488D">
      <w:pPr>
        <w:ind w:firstLine="709"/>
        <w:jc w:val="both"/>
        <w:rPr>
          <w:szCs w:val="22"/>
        </w:rPr>
      </w:pPr>
      <w:r w:rsidRPr="006D0A02">
        <w:rPr>
          <w:noProof/>
          <w:szCs w:val="22"/>
        </w:rPr>
        <w:drawing>
          <wp:anchor distT="0" distB="0" distL="114300" distR="114300" simplePos="0" relativeHeight="251703808" behindDoc="0" locked="0" layoutInCell="1" allowOverlap="1" wp14:anchorId="0C27D5FB" wp14:editId="36B73033">
            <wp:simplePos x="0" y="0"/>
            <wp:positionH relativeFrom="margin">
              <wp:align>center</wp:align>
            </wp:positionH>
            <wp:positionV relativeFrom="paragraph">
              <wp:posOffset>450215</wp:posOffset>
            </wp:positionV>
            <wp:extent cx="4621530" cy="2239645"/>
            <wp:effectExtent l="0" t="0" r="7620" b="8255"/>
            <wp:wrapTopAndBottom/>
            <wp:docPr id="5881827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827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25D" w:rsidRPr="00A2322D">
        <w:rPr>
          <w:szCs w:val="22"/>
        </w:rPr>
        <w:t xml:space="preserve">Pour installer le système d’exploitation sur le routeur, nous </w:t>
      </w:r>
      <w:r w:rsidR="00FA1D90">
        <w:rPr>
          <w:szCs w:val="22"/>
        </w:rPr>
        <w:t>commençons par télécharger l’image</w:t>
      </w:r>
      <w:r w:rsidR="006D0A02">
        <w:rPr>
          <w:szCs w:val="22"/>
        </w:rPr>
        <w:t xml:space="preserve"> de la dernière version stable</w:t>
      </w:r>
      <w:r w:rsidR="00FA1D90">
        <w:rPr>
          <w:szCs w:val="22"/>
        </w:rPr>
        <w:t xml:space="preserve"> </w:t>
      </w:r>
      <w:proofErr w:type="spellStart"/>
      <w:r w:rsidR="00FA1D90">
        <w:rPr>
          <w:szCs w:val="22"/>
        </w:rPr>
        <w:t>Proxmox</w:t>
      </w:r>
      <w:proofErr w:type="spellEnd"/>
      <w:r w:rsidR="00FA1D90">
        <w:rPr>
          <w:szCs w:val="22"/>
        </w:rPr>
        <w:t xml:space="preserve"> sur </w:t>
      </w:r>
      <w:hyperlink r:id="rId41" w:history="1">
        <w:r w:rsidR="00FA1D90" w:rsidRPr="00C21CBB">
          <w:rPr>
            <w:rStyle w:val="Lienhypertexte"/>
            <w:szCs w:val="22"/>
          </w:rPr>
          <w:t xml:space="preserve">le site officiel de </w:t>
        </w:r>
        <w:proofErr w:type="spellStart"/>
        <w:r w:rsidR="00FA1D90" w:rsidRPr="00C21CBB">
          <w:rPr>
            <w:rStyle w:val="Lienhypertexte"/>
            <w:szCs w:val="22"/>
          </w:rPr>
          <w:t>Proxmox</w:t>
        </w:r>
        <w:proofErr w:type="spellEnd"/>
      </w:hyperlink>
      <w:r w:rsidR="006D0A02">
        <w:rPr>
          <w:szCs w:val="22"/>
        </w:rPr>
        <w:t> :</w:t>
      </w:r>
    </w:p>
    <w:p w14:paraId="622F2503" w14:textId="1084CB22" w:rsidR="00E24698" w:rsidRPr="00E24698" w:rsidRDefault="00E24698" w:rsidP="00E24698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</w:rPr>
        <w:t>7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Téléchargement de l’ISO de </w:t>
      </w:r>
      <w:proofErr w:type="spellStart"/>
      <w:r>
        <w:rPr>
          <w:i/>
          <w:iCs/>
          <w:sz w:val="18"/>
          <w:szCs w:val="18"/>
        </w:rPr>
        <w:t>Proxmox</w:t>
      </w:r>
      <w:proofErr w:type="spellEnd"/>
      <w:r>
        <w:rPr>
          <w:i/>
          <w:iCs/>
          <w:sz w:val="18"/>
          <w:szCs w:val="18"/>
        </w:rPr>
        <w:t xml:space="preserve"> VE 8.0</w:t>
      </w:r>
    </w:p>
    <w:p w14:paraId="7B3EC9B0" w14:textId="674EB7F9" w:rsidR="00857753" w:rsidRDefault="00E24698" w:rsidP="0064488D">
      <w:pPr>
        <w:ind w:firstLine="709"/>
        <w:jc w:val="both"/>
        <w:rPr>
          <w:szCs w:val="22"/>
        </w:rPr>
      </w:pPr>
      <w:r>
        <w:rPr>
          <w:rFonts w:ascii="Consolas" w:eastAsia="Times New Roman" w:hAnsi="Consolas" w:cs="Times New Roman"/>
          <w:noProof/>
          <w:color w:val="333333"/>
        </w:rPr>
        <w:lastRenderedPageBreak/>
        <w:drawing>
          <wp:anchor distT="0" distB="0" distL="114300" distR="114300" simplePos="0" relativeHeight="251707904" behindDoc="0" locked="0" layoutInCell="1" allowOverlap="1" wp14:anchorId="774D43D2" wp14:editId="522ACD2E">
            <wp:simplePos x="0" y="0"/>
            <wp:positionH relativeFrom="margin">
              <wp:align>center</wp:align>
            </wp:positionH>
            <wp:positionV relativeFrom="paragraph">
              <wp:posOffset>782955</wp:posOffset>
            </wp:positionV>
            <wp:extent cx="3810000" cy="2733675"/>
            <wp:effectExtent l="0" t="0" r="0" b="9525"/>
            <wp:wrapTopAndBottom/>
            <wp:docPr id="2122206389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5C2">
        <w:rPr>
          <w:szCs w:val="22"/>
        </w:rPr>
        <w:t>Nous créons ensuite une clé bootable avec cette image en utilisant le logiciel Rufus</w:t>
      </w:r>
      <w:r w:rsidR="006D0A02">
        <w:rPr>
          <w:szCs w:val="22"/>
        </w:rPr>
        <w:t xml:space="preserve"> comme réalisée précédemment. </w:t>
      </w:r>
      <w:r w:rsidR="00014797">
        <w:rPr>
          <w:szCs w:val="22"/>
        </w:rPr>
        <w:t>Nous sélectionnons notre clé comme périphérique de démarrage dans le menu boot</w:t>
      </w:r>
      <w:r w:rsidR="005C62D6">
        <w:rPr>
          <w:szCs w:val="22"/>
        </w:rPr>
        <w:t>, puis suivons les étapes des captures d’écran une à une :</w:t>
      </w:r>
    </w:p>
    <w:p w14:paraId="5240F868" w14:textId="614676F6" w:rsidR="00E24698" w:rsidRDefault="00E24698" w:rsidP="0064488D">
      <w:pPr>
        <w:ind w:firstLine="709"/>
        <w:jc w:val="both"/>
        <w:rPr>
          <w:szCs w:val="22"/>
        </w:rPr>
      </w:pPr>
    </w:p>
    <w:p w14:paraId="41D40783" w14:textId="77777777" w:rsidR="00E24698" w:rsidRDefault="00E24698" w:rsidP="0064488D">
      <w:pPr>
        <w:ind w:firstLine="709"/>
        <w:jc w:val="both"/>
        <w:rPr>
          <w:szCs w:val="22"/>
        </w:rPr>
      </w:pPr>
    </w:p>
    <w:p w14:paraId="2CC0F65E" w14:textId="7A8777EB" w:rsidR="00E24698" w:rsidRDefault="00E24698" w:rsidP="00E24698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</w:rPr>
        <w:t>8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Conditions d’utilisation de </w:t>
      </w:r>
      <w:proofErr w:type="spellStart"/>
      <w:r>
        <w:rPr>
          <w:i/>
          <w:iCs/>
          <w:sz w:val="18"/>
          <w:szCs w:val="18"/>
        </w:rPr>
        <w:t>Proxmox</w:t>
      </w:r>
      <w:proofErr w:type="spellEnd"/>
      <w:r>
        <w:rPr>
          <w:i/>
          <w:iCs/>
          <w:sz w:val="18"/>
          <w:szCs w:val="18"/>
        </w:rPr>
        <w:t xml:space="preserve"> VE</w:t>
      </w:r>
    </w:p>
    <w:p w14:paraId="0D948D1F" w14:textId="4538890E" w:rsidR="00E24698" w:rsidRDefault="00E24698" w:rsidP="00E24698"/>
    <w:p w14:paraId="5599892A" w14:textId="17AC39F7" w:rsidR="005C62D6" w:rsidRPr="00E24698" w:rsidRDefault="00E24698" w:rsidP="00E24698">
      <w:pPr>
        <w:spacing w:after="0"/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0D681D4E" wp14:editId="7374E364">
            <wp:simplePos x="0" y="0"/>
            <wp:positionH relativeFrom="margin">
              <wp:align>right</wp:align>
            </wp:positionH>
            <wp:positionV relativeFrom="paragraph">
              <wp:posOffset>116</wp:posOffset>
            </wp:positionV>
            <wp:extent cx="5757545" cy="2691650"/>
            <wp:effectExtent l="0" t="0" r="0" b="0"/>
            <wp:wrapTopAndBottom/>
            <wp:docPr id="36443994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69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075CC" w14:textId="1E60B207" w:rsidR="00E24698" w:rsidRDefault="00E24698" w:rsidP="00E24698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</w:rPr>
        <w:t>9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Choix du disque accueillant le système d’exploitation</w:t>
      </w:r>
    </w:p>
    <w:p w14:paraId="6AE254FD" w14:textId="601EA4F8" w:rsidR="00E24698" w:rsidRDefault="00E24698" w:rsidP="00E24698"/>
    <w:p w14:paraId="58926888" w14:textId="5C101C12" w:rsidR="00EC56B1" w:rsidRDefault="00EC56B1" w:rsidP="00E24698">
      <w:r>
        <w:rPr>
          <w:noProof/>
        </w:rPr>
        <w:lastRenderedPageBreak/>
        <w:drawing>
          <wp:anchor distT="0" distB="0" distL="114300" distR="114300" simplePos="0" relativeHeight="251709952" behindDoc="0" locked="0" layoutInCell="1" allowOverlap="1" wp14:anchorId="56061DB7" wp14:editId="5471CC35">
            <wp:simplePos x="0" y="0"/>
            <wp:positionH relativeFrom="margin">
              <wp:posOffset>61595</wp:posOffset>
            </wp:positionH>
            <wp:positionV relativeFrom="paragraph">
              <wp:posOffset>332740</wp:posOffset>
            </wp:positionV>
            <wp:extent cx="5724525" cy="2762250"/>
            <wp:effectExtent l="0" t="0" r="9525" b="0"/>
            <wp:wrapTopAndBottom/>
            <wp:docPr id="644723133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4A2BD" w14:textId="7D0FE779" w:rsidR="00E24698" w:rsidRPr="00E24698" w:rsidRDefault="00E24698" w:rsidP="00E24698">
      <w:pPr>
        <w:spacing w:after="0"/>
      </w:pPr>
    </w:p>
    <w:p w14:paraId="23D0F6E2" w14:textId="0D4D1790" w:rsidR="00E24698" w:rsidRDefault="00E24698" w:rsidP="00E24698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30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Choix des informations de langue et de localisation</w:t>
      </w:r>
    </w:p>
    <w:p w14:paraId="7E149EB5" w14:textId="3A61C358" w:rsidR="00E24698" w:rsidRDefault="00E24698" w:rsidP="00E24698"/>
    <w:p w14:paraId="5BD2814E" w14:textId="77777777" w:rsidR="00EC56B1" w:rsidRDefault="00EC56B1" w:rsidP="00E24698"/>
    <w:p w14:paraId="0354FADD" w14:textId="28DB30F1" w:rsidR="00E24698" w:rsidRPr="00E24698" w:rsidRDefault="00EC56B1" w:rsidP="00EC56B1">
      <w:r>
        <w:rPr>
          <w:noProof/>
        </w:rPr>
        <w:drawing>
          <wp:anchor distT="0" distB="0" distL="114300" distR="114300" simplePos="0" relativeHeight="251710976" behindDoc="0" locked="0" layoutInCell="1" allowOverlap="1" wp14:anchorId="303F60C9" wp14:editId="76AEBED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7545" cy="2835275"/>
            <wp:effectExtent l="0" t="0" r="0" b="3175"/>
            <wp:wrapTopAndBottom/>
            <wp:docPr id="37481562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83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FD01A" w14:textId="15B546C5" w:rsidR="00E24698" w:rsidRDefault="00E24698" w:rsidP="00EC56B1">
      <w:pPr>
        <w:pStyle w:val="Lgende"/>
        <w:jc w:val="center"/>
        <w:rPr>
          <w:rFonts w:ascii="Consolas" w:eastAsia="Times New Roman" w:hAnsi="Consolas" w:cs="Times New Roman"/>
          <w:color w:val="333333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31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Choix du mot de passe administrateur et de l’adresse </w:t>
      </w:r>
      <w:proofErr w:type="gramStart"/>
      <w:r>
        <w:rPr>
          <w:i/>
          <w:iCs/>
          <w:sz w:val="18"/>
          <w:szCs w:val="18"/>
        </w:rPr>
        <w:t>mail</w:t>
      </w:r>
      <w:proofErr w:type="gramEnd"/>
    </w:p>
    <w:p w14:paraId="7E88346B" w14:textId="36C36508" w:rsidR="00EC56B1" w:rsidRDefault="00EC56B1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  <w:r>
        <w:rPr>
          <w:noProof/>
        </w:rPr>
        <w:lastRenderedPageBreak/>
        <w:drawing>
          <wp:anchor distT="0" distB="0" distL="114300" distR="114300" simplePos="0" relativeHeight="251712000" behindDoc="0" locked="0" layoutInCell="1" allowOverlap="1" wp14:anchorId="38C3B71C" wp14:editId="287D6145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757545" cy="2863850"/>
            <wp:effectExtent l="0" t="0" r="0" b="0"/>
            <wp:wrapTopAndBottom/>
            <wp:docPr id="1840730996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86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51586" w14:textId="62D8EB2F" w:rsidR="00E24698" w:rsidRDefault="00E24698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</w:p>
    <w:p w14:paraId="53C1FDF6" w14:textId="109114CE" w:rsidR="00E24698" w:rsidRDefault="00E24698" w:rsidP="00E24698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</w:t>
      </w:r>
      <w:r w:rsidR="00EC56B1">
        <w:rPr>
          <w:i/>
          <w:iCs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t xml:space="preserve"> </w:t>
      </w:r>
      <w:r w:rsidR="00EC56B1">
        <w:rPr>
          <w:i/>
          <w:iCs/>
          <w:sz w:val="18"/>
          <w:szCs w:val="18"/>
        </w:rPr>
        <w:t>Choix de l’interface, du nom d’hôte, de l’adresse IP, du masque, de la passerelle par défaut et du DNS</w:t>
      </w:r>
    </w:p>
    <w:p w14:paraId="15848975" w14:textId="20D7C730" w:rsidR="00E24698" w:rsidRDefault="00E24698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</w:p>
    <w:p w14:paraId="1A614EB2" w14:textId="1AE48ABF" w:rsidR="00E24698" w:rsidRDefault="00E24698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</w:p>
    <w:p w14:paraId="3182617A" w14:textId="77777777" w:rsidR="00EC56B1" w:rsidRDefault="00EC56B1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</w:p>
    <w:p w14:paraId="7487B24D" w14:textId="545CC8CE" w:rsidR="00EC56B1" w:rsidRDefault="00EC56B1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  <w:r>
        <w:rPr>
          <w:rFonts w:ascii="Consolas" w:eastAsia="Times New Roman" w:hAnsi="Consolas" w:cs="Times New Roman"/>
          <w:noProof/>
          <w:color w:val="333333"/>
        </w:rPr>
        <w:drawing>
          <wp:anchor distT="0" distB="0" distL="114300" distR="114300" simplePos="0" relativeHeight="251713024" behindDoc="0" locked="0" layoutInCell="1" allowOverlap="1" wp14:anchorId="1683A0FD" wp14:editId="0690630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7545" cy="3324860"/>
            <wp:effectExtent l="0" t="0" r="0" b="8890"/>
            <wp:wrapTopAndBottom/>
            <wp:docPr id="1569816080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32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F7B35" w14:textId="7FBF33EF" w:rsidR="00EC56B1" w:rsidRDefault="00EC56B1" w:rsidP="00EC56B1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33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Confirmation des informations</w:t>
      </w:r>
    </w:p>
    <w:p w14:paraId="3DE372E0" w14:textId="61EAF56F" w:rsidR="00EC56B1" w:rsidRDefault="00EC56B1" w:rsidP="00EC56B1"/>
    <w:p w14:paraId="3EF754B3" w14:textId="45EE25D3" w:rsidR="00EC56B1" w:rsidRDefault="00EC56B1" w:rsidP="00EC56B1">
      <w:r>
        <w:rPr>
          <w:noProof/>
        </w:rPr>
        <w:lastRenderedPageBreak/>
        <w:drawing>
          <wp:anchor distT="0" distB="0" distL="114300" distR="114300" simplePos="0" relativeHeight="251714048" behindDoc="0" locked="0" layoutInCell="1" allowOverlap="1" wp14:anchorId="1D0F13D9" wp14:editId="5D5CB199">
            <wp:simplePos x="0" y="0"/>
            <wp:positionH relativeFrom="margin">
              <wp:align>right</wp:align>
            </wp:positionH>
            <wp:positionV relativeFrom="paragraph">
              <wp:posOffset>169545</wp:posOffset>
            </wp:positionV>
            <wp:extent cx="5757545" cy="2806803"/>
            <wp:effectExtent l="0" t="0" r="0" b="0"/>
            <wp:wrapTopAndBottom/>
            <wp:docPr id="980597254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806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6663D3" w14:textId="77777777" w:rsidR="00EC56B1" w:rsidRPr="00EC56B1" w:rsidRDefault="00EC56B1" w:rsidP="00EC56B1">
      <w:pPr>
        <w:spacing w:after="0"/>
      </w:pPr>
    </w:p>
    <w:p w14:paraId="345E6A39" w14:textId="4F0E47A9" w:rsidR="002C7812" w:rsidRPr="002C7812" w:rsidRDefault="00EC56B1" w:rsidP="002C7812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34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Installation de </w:t>
      </w:r>
      <w:proofErr w:type="spellStart"/>
      <w:r>
        <w:rPr>
          <w:i/>
          <w:iCs/>
          <w:sz w:val="18"/>
          <w:szCs w:val="18"/>
        </w:rPr>
        <w:t>Proxmox</w:t>
      </w:r>
      <w:proofErr w:type="spellEnd"/>
      <w:r>
        <w:rPr>
          <w:i/>
          <w:iCs/>
          <w:sz w:val="18"/>
          <w:szCs w:val="18"/>
        </w:rPr>
        <w:t xml:space="preserve"> VE</w:t>
      </w:r>
    </w:p>
    <w:p w14:paraId="059E4BFE" w14:textId="77777777" w:rsidR="002C7812" w:rsidRDefault="002C7812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</w:p>
    <w:p w14:paraId="4405D0F6" w14:textId="77777777" w:rsidR="002C7812" w:rsidRDefault="002C7812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</w:p>
    <w:p w14:paraId="67CBF678" w14:textId="45340416" w:rsidR="00EC56B1" w:rsidRDefault="00EC56B1" w:rsidP="00EC56B1">
      <w:pPr>
        <w:pStyle w:val="Titre2"/>
      </w:pPr>
      <w:r>
        <w:t>Configuration du serveur</w:t>
      </w:r>
    </w:p>
    <w:p w14:paraId="0D78DBE2" w14:textId="77777777" w:rsidR="00EC56B1" w:rsidRDefault="00EC56B1" w:rsidP="00EC56B1"/>
    <w:p w14:paraId="180C9518" w14:textId="1F82A6BC" w:rsidR="00EC56B1" w:rsidRDefault="00EC56B1" w:rsidP="00EC56B1">
      <w:pPr>
        <w:jc w:val="both"/>
      </w:pPr>
      <w:r>
        <w:tab/>
      </w:r>
      <w:r w:rsidRPr="00B608F1">
        <w:rPr>
          <w:szCs w:val="22"/>
        </w:rPr>
        <w:t xml:space="preserve">Lorsque notre système d’exploitation est installé, nous pouvons accéder à l’interface graphique de </w:t>
      </w:r>
      <w:proofErr w:type="spellStart"/>
      <w:r w:rsidR="002C7812" w:rsidRPr="00B608F1">
        <w:rPr>
          <w:szCs w:val="22"/>
        </w:rPr>
        <w:t>Proxmox</w:t>
      </w:r>
      <w:proofErr w:type="spellEnd"/>
      <w:r w:rsidR="002C7812" w:rsidRPr="00B608F1">
        <w:rPr>
          <w:szCs w:val="22"/>
        </w:rPr>
        <w:t xml:space="preserve"> VE depuis l’adresse https://10.31.176.1:8006. Toutes nos configurations se feront à partir de cette interface web. Nous nous connectons avec le compte root :</w:t>
      </w:r>
    </w:p>
    <w:p w14:paraId="11D56160" w14:textId="3FFD7C8D" w:rsidR="002C7812" w:rsidRDefault="002C7812" w:rsidP="00EC56B1">
      <w:pPr>
        <w:jc w:val="both"/>
      </w:pPr>
      <w:r w:rsidRPr="002C7812">
        <w:rPr>
          <w:noProof/>
        </w:rPr>
        <w:drawing>
          <wp:anchor distT="0" distB="0" distL="114300" distR="114300" simplePos="0" relativeHeight="251715072" behindDoc="0" locked="0" layoutInCell="1" allowOverlap="1" wp14:anchorId="34893280" wp14:editId="1975F19E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4015740" cy="1988820"/>
            <wp:effectExtent l="0" t="0" r="3810" b="0"/>
            <wp:wrapTopAndBottom/>
            <wp:docPr id="1926454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541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85848" w14:textId="77777777" w:rsidR="002C7812" w:rsidRDefault="002C7812" w:rsidP="002C7812">
      <w:pPr>
        <w:pStyle w:val="Lgende"/>
        <w:spacing w:after="0"/>
        <w:jc w:val="center"/>
        <w:rPr>
          <w:i/>
          <w:iCs/>
          <w:sz w:val="18"/>
          <w:szCs w:val="18"/>
        </w:rPr>
      </w:pPr>
    </w:p>
    <w:p w14:paraId="0407F2E2" w14:textId="620C7DE3" w:rsidR="002C7812" w:rsidRDefault="002C7812" w:rsidP="002C7812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35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Interface de connexion de </w:t>
      </w:r>
      <w:proofErr w:type="spellStart"/>
      <w:r>
        <w:rPr>
          <w:i/>
          <w:iCs/>
          <w:sz w:val="18"/>
          <w:szCs w:val="18"/>
        </w:rPr>
        <w:t>Proxmox</w:t>
      </w:r>
      <w:proofErr w:type="spellEnd"/>
      <w:r>
        <w:rPr>
          <w:i/>
          <w:iCs/>
          <w:sz w:val="18"/>
          <w:szCs w:val="18"/>
        </w:rPr>
        <w:t xml:space="preserve"> VE</w:t>
      </w:r>
    </w:p>
    <w:p w14:paraId="3023882D" w14:textId="77777777" w:rsidR="00E429B8" w:rsidRDefault="00E429B8" w:rsidP="00EC56B1">
      <w:pPr>
        <w:jc w:val="both"/>
      </w:pPr>
    </w:p>
    <w:p w14:paraId="26D489A8" w14:textId="77777777" w:rsidR="00E429B8" w:rsidRDefault="00E429B8" w:rsidP="00EC56B1">
      <w:pPr>
        <w:jc w:val="both"/>
      </w:pPr>
    </w:p>
    <w:p w14:paraId="35C52B47" w14:textId="77777777" w:rsidR="00E429B8" w:rsidRDefault="00E429B8" w:rsidP="00EC56B1">
      <w:pPr>
        <w:jc w:val="both"/>
      </w:pPr>
    </w:p>
    <w:p w14:paraId="4A062456" w14:textId="77777777" w:rsidR="00E429B8" w:rsidRDefault="00E429B8" w:rsidP="00EC56B1">
      <w:pPr>
        <w:jc w:val="both"/>
      </w:pPr>
    </w:p>
    <w:p w14:paraId="4B3F48E2" w14:textId="77777777" w:rsidR="00E429B8" w:rsidRDefault="00E429B8" w:rsidP="00EC56B1">
      <w:pPr>
        <w:jc w:val="both"/>
      </w:pPr>
    </w:p>
    <w:p w14:paraId="5AEC587E" w14:textId="2DA2478C" w:rsidR="00E429B8" w:rsidRDefault="00E429B8" w:rsidP="00EC56B1">
      <w:pPr>
        <w:jc w:val="both"/>
      </w:pPr>
      <w:r>
        <w:lastRenderedPageBreak/>
        <w:tab/>
      </w:r>
      <w:r w:rsidRPr="00B608F1">
        <w:rPr>
          <w:szCs w:val="22"/>
        </w:rPr>
        <w:t xml:space="preserve">Grâce à </w:t>
      </w:r>
      <w:proofErr w:type="spellStart"/>
      <w:r w:rsidRPr="00B608F1">
        <w:rPr>
          <w:szCs w:val="22"/>
        </w:rPr>
        <w:t>Proxmox</w:t>
      </w:r>
      <w:proofErr w:type="spellEnd"/>
      <w:r w:rsidRPr="00B608F1">
        <w:rPr>
          <w:szCs w:val="22"/>
        </w:rPr>
        <w:t>, nous pouvons voir la fiche technique du serveur en cliquant dans le menu à droite sur « PVE », puis « </w:t>
      </w:r>
      <w:proofErr w:type="spellStart"/>
      <w:r w:rsidRPr="00B608F1">
        <w:rPr>
          <w:szCs w:val="22"/>
        </w:rPr>
        <w:t>Summary</w:t>
      </w:r>
      <w:proofErr w:type="spellEnd"/>
      <w:r w:rsidRPr="00B608F1">
        <w:rPr>
          <w:szCs w:val="22"/>
        </w:rPr>
        <w:t> » :</w:t>
      </w:r>
    </w:p>
    <w:p w14:paraId="706723FF" w14:textId="01D2B9AE" w:rsidR="00E429B8" w:rsidRDefault="00E429B8" w:rsidP="00EC56B1">
      <w:pPr>
        <w:jc w:val="both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674CC5D2" wp14:editId="0C29FAF1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440326" cy="2339340"/>
            <wp:effectExtent l="0" t="0" r="8255" b="3810"/>
            <wp:wrapTopAndBottom/>
            <wp:docPr id="75271641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326" cy="233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70D664" w14:textId="77777777" w:rsidR="00E429B8" w:rsidRDefault="00E429B8" w:rsidP="00E429B8">
      <w:pPr>
        <w:pStyle w:val="Lgende"/>
        <w:spacing w:after="0"/>
        <w:jc w:val="center"/>
        <w:rPr>
          <w:i/>
          <w:iCs/>
          <w:sz w:val="18"/>
          <w:szCs w:val="18"/>
        </w:rPr>
      </w:pPr>
    </w:p>
    <w:p w14:paraId="7427A04B" w14:textId="45531B1A" w:rsidR="00E429B8" w:rsidRDefault="00E429B8" w:rsidP="00E429B8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36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Fiche technique du serveur</w:t>
      </w:r>
    </w:p>
    <w:p w14:paraId="5AF59558" w14:textId="77777777" w:rsidR="00E429B8" w:rsidRDefault="00E429B8" w:rsidP="00E429B8"/>
    <w:p w14:paraId="0DFAF76E" w14:textId="439610E2" w:rsidR="002C0DD2" w:rsidRPr="00B608F1" w:rsidRDefault="002C0DD2" w:rsidP="003E6EB6">
      <w:pPr>
        <w:jc w:val="both"/>
        <w:rPr>
          <w:szCs w:val="22"/>
        </w:rPr>
      </w:pPr>
      <w:r>
        <w:tab/>
      </w:r>
      <w:r w:rsidRPr="00B608F1">
        <w:rPr>
          <w:szCs w:val="22"/>
        </w:rPr>
        <w:t xml:space="preserve">Pour attribuer plusieurs interfaces virtuelles à notre carte réseau, nous devrons créer des ponts virtuels. Ces derniers permettent de segmenter notre réseau, et donc de pouvoir créer plusieurs </w:t>
      </w:r>
      <w:r w:rsidR="003E6EB6" w:rsidRPr="00B608F1">
        <w:rPr>
          <w:szCs w:val="22"/>
        </w:rPr>
        <w:t>interfaces</w:t>
      </w:r>
      <w:r w:rsidRPr="00B608F1">
        <w:rPr>
          <w:szCs w:val="22"/>
        </w:rPr>
        <w:t xml:space="preserve"> dans un serveur ne possédant qu’une seule carte graphique</w:t>
      </w:r>
    </w:p>
    <w:p w14:paraId="3961EF7D" w14:textId="1CFE006D" w:rsidR="00E429B8" w:rsidRPr="00B608F1" w:rsidRDefault="00E429B8" w:rsidP="003E6EB6">
      <w:pPr>
        <w:jc w:val="both"/>
        <w:rPr>
          <w:szCs w:val="22"/>
        </w:rPr>
      </w:pPr>
      <w:r w:rsidRPr="00B608F1">
        <w:rPr>
          <w:szCs w:val="22"/>
        </w:rPr>
        <w:tab/>
        <w:t xml:space="preserve">Pour configurer les adresses IP de nos interfaces, nous cliquons sur notre serveur, puis dans l’onglet </w:t>
      </w:r>
      <w:r w:rsidR="002C0DD2" w:rsidRPr="00B608F1">
        <w:rPr>
          <w:szCs w:val="22"/>
        </w:rPr>
        <w:t>« </w:t>
      </w:r>
      <w:r w:rsidRPr="00B608F1">
        <w:rPr>
          <w:szCs w:val="22"/>
        </w:rPr>
        <w:t>Network</w:t>
      </w:r>
      <w:r w:rsidR="002C0DD2" w:rsidRPr="00B608F1">
        <w:rPr>
          <w:szCs w:val="22"/>
        </w:rPr>
        <w:t> », et enfin sur le bouton « </w:t>
      </w:r>
      <w:proofErr w:type="spellStart"/>
      <w:r w:rsidR="002C0DD2" w:rsidRPr="00B608F1">
        <w:rPr>
          <w:szCs w:val="22"/>
        </w:rPr>
        <w:t>Create</w:t>
      </w:r>
      <w:proofErr w:type="spellEnd"/>
      <w:r w:rsidR="002C0DD2" w:rsidRPr="00B608F1">
        <w:rPr>
          <w:szCs w:val="22"/>
        </w:rPr>
        <w:t> » -&gt; Linux Bridge. Nous créons deux ponts :</w:t>
      </w:r>
    </w:p>
    <w:p w14:paraId="73E20BCB" w14:textId="75988253" w:rsidR="002C0DD2" w:rsidRPr="00B608F1" w:rsidRDefault="002C0DD2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vmbr0, l’interface du sous-réseau LAN qui aura pour adresse IP 10.31.176.1/22 et sur laquelle on définira la passerelle par défaut (10.31.179.254)</w:t>
      </w:r>
    </w:p>
    <w:p w14:paraId="24A4B753" w14:textId="2F978BED" w:rsidR="002C0DD2" w:rsidRPr="00B608F1" w:rsidRDefault="002C0DD2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vmbr1, l’interface du sous-réseau DMZ qui aura pour adresse IP 10.31.184.1/22</w:t>
      </w:r>
    </w:p>
    <w:p w14:paraId="0A85369A" w14:textId="77777777" w:rsidR="002C0DD2" w:rsidRPr="00E429B8" w:rsidRDefault="002C0DD2" w:rsidP="003E6EB6">
      <w:pPr>
        <w:pStyle w:val="Paragraphedeliste"/>
        <w:ind w:left="1068"/>
        <w:jc w:val="both"/>
      </w:pPr>
    </w:p>
    <w:p w14:paraId="14DA59B0" w14:textId="6C2412FF" w:rsidR="00E429B8" w:rsidRDefault="002C0DD2" w:rsidP="00EC56B1">
      <w:pPr>
        <w:jc w:val="both"/>
      </w:pPr>
      <w:r>
        <w:rPr>
          <w:noProof/>
        </w:rPr>
        <w:drawing>
          <wp:inline distT="0" distB="0" distL="0" distR="0" wp14:anchorId="66D4AED7" wp14:editId="7E9D1B0F">
            <wp:extent cx="5715000" cy="1219200"/>
            <wp:effectExtent l="0" t="0" r="0" b="0"/>
            <wp:docPr id="759840096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31AB5" w14:textId="21EC02EF" w:rsidR="002C0DD2" w:rsidRDefault="002C0DD2" w:rsidP="002C0DD2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37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Bridges vmbr0 et vmbr1</w:t>
      </w:r>
    </w:p>
    <w:p w14:paraId="69BDC9C9" w14:textId="77777777" w:rsidR="002C0DD2" w:rsidRDefault="002C0DD2" w:rsidP="00EC56B1">
      <w:pPr>
        <w:jc w:val="both"/>
      </w:pPr>
    </w:p>
    <w:p w14:paraId="2999EBED" w14:textId="3944AAF7" w:rsidR="003E6EB6" w:rsidRDefault="003E6EB6" w:rsidP="00EC56B1">
      <w:pPr>
        <w:jc w:val="both"/>
      </w:pPr>
      <w:r>
        <w:tab/>
      </w:r>
      <w:r w:rsidRPr="00B608F1">
        <w:rPr>
          <w:szCs w:val="22"/>
        </w:rPr>
        <w:t xml:space="preserve">Nous pouvons vérifier la configuration de notre serveur en ouvrant un </w:t>
      </w:r>
      <w:proofErr w:type="spellStart"/>
      <w:r w:rsidRPr="00B608F1">
        <w:rPr>
          <w:szCs w:val="22"/>
        </w:rPr>
        <w:t>shell</w:t>
      </w:r>
      <w:proofErr w:type="spellEnd"/>
      <w:r w:rsidRPr="00B608F1">
        <w:rPr>
          <w:szCs w:val="22"/>
        </w:rPr>
        <w:t xml:space="preserve"> et en entrant la commande suivante :</w:t>
      </w:r>
    </w:p>
    <w:p w14:paraId="5FF5672B" w14:textId="4489B1FB" w:rsidR="003E6EB6" w:rsidRDefault="008F261A" w:rsidP="00EC56B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1" locked="0" layoutInCell="1" allowOverlap="1" wp14:anchorId="07407FD3" wp14:editId="243947F1">
                <wp:simplePos x="0" y="0"/>
                <wp:positionH relativeFrom="margin">
                  <wp:align>center</wp:align>
                </wp:positionH>
                <wp:positionV relativeFrom="paragraph">
                  <wp:posOffset>171450</wp:posOffset>
                </wp:positionV>
                <wp:extent cx="6179820" cy="365760"/>
                <wp:effectExtent l="0" t="0" r="0" b="0"/>
                <wp:wrapNone/>
                <wp:docPr id="205101677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9820" cy="3657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E4F23E" id="Rectangle 2" o:spid="_x0000_s1026" style="position:absolute;margin-left:0;margin-top:13.5pt;width:486.6pt;height:28.8pt;z-index:-251598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" fillcolor="#1c1a10 [334]" stroked="f">
                <w10:wrap anchorx="margin"/>
              </v:rect>
            </w:pict>
          </mc:Fallback>
        </mc:AlternateContent>
      </w:r>
    </w:p>
    <w:p w14:paraId="2ECD1E14" w14:textId="064FE5E7" w:rsidR="003E6EB6" w:rsidRDefault="003E6EB6" w:rsidP="00EC56B1">
      <w:pPr>
        <w:jc w:val="both"/>
        <w:rPr>
          <w:color w:val="FFFFFF" w:themeColor="background1"/>
        </w:rPr>
      </w:pPr>
      <w:proofErr w:type="spellStart"/>
      <w:r w:rsidRPr="003E6EB6">
        <w:rPr>
          <w:color w:val="FFFFFF" w:themeColor="background1"/>
        </w:rPr>
        <w:t>ifconfig</w:t>
      </w:r>
      <w:proofErr w:type="spellEnd"/>
    </w:p>
    <w:p w14:paraId="393999B9" w14:textId="77777777" w:rsidR="003E6EB6" w:rsidRDefault="003E6EB6" w:rsidP="00EC56B1">
      <w:pPr>
        <w:jc w:val="both"/>
        <w:rPr>
          <w:color w:val="FFFFFF" w:themeColor="background1"/>
        </w:rPr>
      </w:pPr>
    </w:p>
    <w:p w14:paraId="295D704C" w14:textId="77777777" w:rsidR="003E6EB6" w:rsidRDefault="003E6EB6" w:rsidP="00EC56B1">
      <w:pPr>
        <w:jc w:val="both"/>
        <w:rPr>
          <w:color w:val="FFFFFF" w:themeColor="background1"/>
        </w:rPr>
      </w:pPr>
    </w:p>
    <w:p w14:paraId="0FA00221" w14:textId="77777777" w:rsidR="003E6EB6" w:rsidRDefault="003E6EB6" w:rsidP="00EC56B1">
      <w:pPr>
        <w:jc w:val="both"/>
        <w:rPr>
          <w:color w:val="FFFFFF" w:themeColor="background1"/>
        </w:rPr>
      </w:pPr>
    </w:p>
    <w:p w14:paraId="72FEB6F4" w14:textId="3090A156" w:rsidR="003E6EB6" w:rsidRDefault="003E6EB6" w:rsidP="00EC56B1">
      <w:pPr>
        <w:jc w:val="both"/>
        <w:rPr>
          <w:color w:val="FFFFFF" w:themeColor="background1"/>
        </w:rPr>
      </w:pPr>
      <w:r>
        <w:rPr>
          <w:noProof/>
          <w:color w:val="FFFFFF" w:themeColor="background1"/>
        </w:rPr>
        <w:drawing>
          <wp:anchor distT="0" distB="0" distL="114300" distR="114300" simplePos="0" relativeHeight="251719168" behindDoc="0" locked="0" layoutInCell="1" allowOverlap="1" wp14:anchorId="6077C699" wp14:editId="388B8F5F">
            <wp:simplePos x="0" y="0"/>
            <wp:positionH relativeFrom="margin">
              <wp:align>right</wp:align>
            </wp:positionH>
            <wp:positionV relativeFrom="paragraph">
              <wp:posOffset>169545</wp:posOffset>
            </wp:positionV>
            <wp:extent cx="5757545" cy="2921000"/>
            <wp:effectExtent l="0" t="0" r="0" b="0"/>
            <wp:wrapTopAndBottom/>
            <wp:docPr id="152813558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92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611E1" w14:textId="77777777" w:rsidR="003E6EB6" w:rsidRPr="003E6EB6" w:rsidRDefault="003E6EB6" w:rsidP="003E6EB6"/>
    <w:p w14:paraId="610A999B" w14:textId="1A58D94C" w:rsidR="003E6EB6" w:rsidRDefault="003E6EB6" w:rsidP="003E6EB6">
      <w:pPr>
        <w:pStyle w:val="Lgende"/>
        <w:spacing w:after="0"/>
        <w:jc w:val="center"/>
        <w:rPr>
          <w:i/>
          <w:iCs/>
          <w:sz w:val="18"/>
          <w:szCs w:val="18"/>
        </w:rPr>
      </w:pPr>
      <w:r>
        <w:tab/>
      </w: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38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Résultat de la commande </w:t>
      </w:r>
      <w:proofErr w:type="spellStart"/>
      <w:r>
        <w:rPr>
          <w:i/>
          <w:iCs/>
          <w:sz w:val="18"/>
          <w:szCs w:val="18"/>
        </w:rPr>
        <w:t>ifconfig</w:t>
      </w:r>
      <w:proofErr w:type="spellEnd"/>
    </w:p>
    <w:p w14:paraId="3496A0A6" w14:textId="77777777" w:rsidR="003E6EB6" w:rsidRDefault="003E6EB6" w:rsidP="003E6EB6"/>
    <w:p w14:paraId="6E901D14" w14:textId="5C4DE219" w:rsidR="003E6EB6" w:rsidRDefault="003E6EB6" w:rsidP="003E6EB6">
      <w:pPr>
        <w:pStyle w:val="Titre2"/>
      </w:pPr>
      <w:r>
        <w:t>Création des pools</w:t>
      </w:r>
    </w:p>
    <w:p w14:paraId="7D661DCD" w14:textId="77777777" w:rsidR="003E6EB6" w:rsidRDefault="003E6EB6" w:rsidP="003E6EB6"/>
    <w:p w14:paraId="70DD7363" w14:textId="597724CF" w:rsidR="003E6EB6" w:rsidRPr="00B608F1" w:rsidRDefault="003E6EB6" w:rsidP="003E6EB6">
      <w:pPr>
        <w:jc w:val="both"/>
        <w:rPr>
          <w:szCs w:val="22"/>
        </w:rPr>
      </w:pPr>
      <w:r>
        <w:tab/>
      </w:r>
      <w:r w:rsidRPr="00B608F1">
        <w:rPr>
          <w:szCs w:val="22"/>
        </w:rPr>
        <w:t>Les pools sont des groupes qui contiendront l’ensemble de nos machines virtuelles et de nos conteneurs. Nous en créons 5 comme suit :</w:t>
      </w:r>
    </w:p>
    <w:p w14:paraId="0C969F8D" w14:textId="564ECA78" w:rsidR="003E6EB6" w:rsidRPr="00B608F1" w:rsidRDefault="003E6EB6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pub-ct : nos conteneurs publiques</w:t>
      </w:r>
    </w:p>
    <w:p w14:paraId="3214FF26" w14:textId="2662BC27" w:rsidR="003E6EB6" w:rsidRPr="00B608F1" w:rsidRDefault="003E6EB6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proofErr w:type="spellStart"/>
      <w:r w:rsidRPr="00B608F1">
        <w:rPr>
          <w:szCs w:val="22"/>
        </w:rPr>
        <w:t>priv</w:t>
      </w:r>
      <w:proofErr w:type="spellEnd"/>
      <w:r w:rsidRPr="00B608F1">
        <w:rPr>
          <w:szCs w:val="22"/>
        </w:rPr>
        <w:t>-ct : nos conteneurs privés</w:t>
      </w:r>
    </w:p>
    <w:p w14:paraId="00034D87" w14:textId="284BC840" w:rsidR="003E6EB6" w:rsidRPr="00B608F1" w:rsidRDefault="003E6EB6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pub-</w:t>
      </w:r>
      <w:proofErr w:type="spellStart"/>
      <w:r w:rsidRPr="00B608F1">
        <w:rPr>
          <w:szCs w:val="22"/>
        </w:rPr>
        <w:t>vm</w:t>
      </w:r>
      <w:proofErr w:type="spellEnd"/>
      <w:r w:rsidRPr="00B608F1">
        <w:rPr>
          <w:szCs w:val="22"/>
        </w:rPr>
        <w:t> : nos machines virtuelles publiques</w:t>
      </w:r>
    </w:p>
    <w:p w14:paraId="13EEE6FF" w14:textId="14FAB8C5" w:rsidR="003E6EB6" w:rsidRPr="00B608F1" w:rsidRDefault="003E6EB6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proofErr w:type="spellStart"/>
      <w:r w:rsidRPr="00B608F1">
        <w:rPr>
          <w:szCs w:val="22"/>
        </w:rPr>
        <w:t>priv-vm</w:t>
      </w:r>
      <w:proofErr w:type="spellEnd"/>
      <w:r w:rsidRPr="00B608F1">
        <w:rPr>
          <w:szCs w:val="22"/>
        </w:rPr>
        <w:t> : nos machines virtuelles privées</w:t>
      </w:r>
    </w:p>
    <w:p w14:paraId="19905908" w14:textId="7A8F3F4F" w:rsidR="003E6EB6" w:rsidRPr="00B608F1" w:rsidRDefault="003E6EB6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proofErr w:type="spellStart"/>
      <w:r w:rsidRPr="00B608F1">
        <w:rPr>
          <w:szCs w:val="22"/>
        </w:rPr>
        <w:t>template</w:t>
      </w:r>
      <w:proofErr w:type="spellEnd"/>
      <w:r w:rsidRPr="00B608F1">
        <w:rPr>
          <w:szCs w:val="22"/>
        </w:rPr>
        <w:t xml:space="preserve"> : un </w:t>
      </w:r>
      <w:proofErr w:type="spellStart"/>
      <w:r w:rsidRPr="00B608F1">
        <w:rPr>
          <w:szCs w:val="22"/>
        </w:rPr>
        <w:t>template</w:t>
      </w:r>
      <w:proofErr w:type="spellEnd"/>
      <w:r w:rsidRPr="00B608F1">
        <w:rPr>
          <w:szCs w:val="22"/>
        </w:rPr>
        <w:t xml:space="preserve"> pour nos conteneurs et nos machines virtuelles</w:t>
      </w:r>
    </w:p>
    <w:p w14:paraId="1C2ED01F" w14:textId="77777777" w:rsidR="003E6EB6" w:rsidRPr="00B608F1" w:rsidRDefault="003E6EB6" w:rsidP="003E6EB6">
      <w:pPr>
        <w:jc w:val="both"/>
        <w:rPr>
          <w:szCs w:val="22"/>
        </w:rPr>
      </w:pPr>
    </w:p>
    <w:p w14:paraId="0B2A33A4" w14:textId="77777777" w:rsidR="00B97969" w:rsidRPr="00B608F1" w:rsidRDefault="003E6EB6" w:rsidP="003E6EB6">
      <w:pPr>
        <w:jc w:val="both"/>
        <w:rPr>
          <w:szCs w:val="22"/>
        </w:rPr>
      </w:pPr>
      <w:r w:rsidRPr="00B608F1">
        <w:rPr>
          <w:szCs w:val="22"/>
        </w:rPr>
        <w:tab/>
        <w:t xml:space="preserve">Dans un premier temps, nous nous plaçons dans la vue des pools en cliquant sur « Server </w:t>
      </w:r>
      <w:proofErr w:type="spellStart"/>
      <w:r w:rsidRPr="00B608F1">
        <w:rPr>
          <w:szCs w:val="22"/>
        </w:rPr>
        <w:t>View</w:t>
      </w:r>
      <w:proofErr w:type="spellEnd"/>
      <w:r w:rsidRPr="00B608F1">
        <w:rPr>
          <w:szCs w:val="22"/>
        </w:rPr>
        <w:t> »</w:t>
      </w:r>
      <w:r w:rsidR="00B97969" w:rsidRPr="00B608F1">
        <w:rPr>
          <w:szCs w:val="22"/>
        </w:rPr>
        <w:t xml:space="preserve"> et en sélectionnant « Pool </w:t>
      </w:r>
      <w:proofErr w:type="spellStart"/>
      <w:r w:rsidR="00B97969" w:rsidRPr="00B608F1">
        <w:rPr>
          <w:szCs w:val="22"/>
        </w:rPr>
        <w:t>View</w:t>
      </w:r>
      <w:proofErr w:type="spellEnd"/>
      <w:r w:rsidR="00B97969" w:rsidRPr="00B608F1">
        <w:rPr>
          <w:szCs w:val="22"/>
        </w:rPr>
        <w:t> ». Dans le menu des permissions, nous sélectionnons « Pool », puis « </w:t>
      </w:r>
      <w:proofErr w:type="spellStart"/>
      <w:r w:rsidR="00B97969" w:rsidRPr="00B608F1">
        <w:rPr>
          <w:szCs w:val="22"/>
        </w:rPr>
        <w:t>Create</w:t>
      </w:r>
      <w:proofErr w:type="spellEnd"/>
      <w:r w:rsidR="00B97969" w:rsidRPr="00B608F1">
        <w:rPr>
          <w:szCs w:val="22"/>
        </w:rPr>
        <w:t xml:space="preserve"> ». Nous entrons le nom de notre pool puis nous validons. </w:t>
      </w:r>
    </w:p>
    <w:p w14:paraId="092B315E" w14:textId="7CC9048D" w:rsidR="00B97969" w:rsidRDefault="00B97969" w:rsidP="003E6EB6">
      <w:pPr>
        <w:jc w:val="both"/>
      </w:pPr>
      <w:r w:rsidRPr="00B97969">
        <w:rPr>
          <w:noProof/>
        </w:rPr>
        <w:drawing>
          <wp:anchor distT="0" distB="0" distL="114300" distR="114300" simplePos="0" relativeHeight="251720192" behindDoc="0" locked="0" layoutInCell="1" allowOverlap="1" wp14:anchorId="1B361A58" wp14:editId="46C08E75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010161" cy="1592718"/>
            <wp:effectExtent l="0" t="0" r="0" b="7620"/>
            <wp:wrapTopAndBottom/>
            <wp:docPr id="119462505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2505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F4EEC" w14:textId="77777777" w:rsidR="00B97969" w:rsidRDefault="00B97969" w:rsidP="00B97969">
      <w:pPr>
        <w:pStyle w:val="Lgende"/>
        <w:spacing w:after="0"/>
        <w:jc w:val="center"/>
      </w:pPr>
    </w:p>
    <w:p w14:paraId="4D81949F" w14:textId="20C9457E" w:rsidR="00B97969" w:rsidRDefault="00B97969" w:rsidP="00B97969">
      <w:pPr>
        <w:pStyle w:val="Lgende"/>
        <w:spacing w:after="0"/>
        <w:jc w:val="center"/>
        <w:rPr>
          <w:i/>
          <w:iCs/>
          <w:sz w:val="18"/>
          <w:szCs w:val="18"/>
        </w:rPr>
      </w:pPr>
      <w:r>
        <w:tab/>
      </w: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39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Création de la pool</w:t>
      </w:r>
    </w:p>
    <w:p w14:paraId="1F1FA05E" w14:textId="77777777" w:rsidR="00B97969" w:rsidRDefault="00B97969" w:rsidP="003E6EB6">
      <w:pPr>
        <w:jc w:val="both"/>
      </w:pPr>
    </w:p>
    <w:p w14:paraId="4A8253A3" w14:textId="140D70DA" w:rsidR="003E6EB6" w:rsidRPr="00B608F1" w:rsidRDefault="00B97969" w:rsidP="003E6EB6">
      <w:pPr>
        <w:jc w:val="both"/>
        <w:rPr>
          <w:szCs w:val="22"/>
        </w:rPr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085BD633" wp14:editId="33FD9AC3">
            <wp:simplePos x="0" y="0"/>
            <wp:positionH relativeFrom="margin">
              <wp:align>center</wp:align>
            </wp:positionH>
            <wp:positionV relativeFrom="paragraph">
              <wp:posOffset>421640</wp:posOffset>
            </wp:positionV>
            <wp:extent cx="3810000" cy="2514600"/>
            <wp:effectExtent l="0" t="0" r="0" b="0"/>
            <wp:wrapTopAndBottom/>
            <wp:docPr id="1878219065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ab/>
      </w:r>
      <w:r w:rsidRPr="00B608F1">
        <w:rPr>
          <w:szCs w:val="22"/>
        </w:rPr>
        <w:t xml:space="preserve">Une fois toutes les pools créées, nous pouvons les apercevoir dans l’encadré prévu à cet effet : </w:t>
      </w:r>
    </w:p>
    <w:p w14:paraId="3F73644B" w14:textId="77777777" w:rsidR="00B97969" w:rsidRDefault="00B97969" w:rsidP="00B97969">
      <w:pPr>
        <w:pStyle w:val="Lgende"/>
        <w:spacing w:after="0"/>
        <w:jc w:val="center"/>
      </w:pPr>
      <w:r>
        <w:tab/>
      </w:r>
    </w:p>
    <w:p w14:paraId="44086EBB" w14:textId="3474F10A" w:rsidR="00B97969" w:rsidRDefault="00B97969" w:rsidP="00B97969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40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Création des pools terminée</w:t>
      </w:r>
    </w:p>
    <w:p w14:paraId="65BBF0FE" w14:textId="77777777" w:rsidR="00C64334" w:rsidRDefault="00C64334" w:rsidP="00C64334"/>
    <w:p w14:paraId="3FA93290" w14:textId="77777777" w:rsidR="00C64334" w:rsidRDefault="00C64334" w:rsidP="00C64334"/>
    <w:p w14:paraId="48F54775" w14:textId="7769CD96" w:rsidR="00C64334" w:rsidRDefault="00C64334" w:rsidP="00C64334">
      <w:pPr>
        <w:pStyle w:val="Titre2"/>
      </w:pPr>
      <w:r>
        <w:t xml:space="preserve">Création du conteneur </w:t>
      </w:r>
      <w:proofErr w:type="spellStart"/>
      <w:r>
        <w:t>template</w:t>
      </w:r>
      <w:proofErr w:type="spellEnd"/>
    </w:p>
    <w:p w14:paraId="0CE80189" w14:textId="77777777" w:rsidR="00C64334" w:rsidRDefault="00C64334" w:rsidP="00C64334"/>
    <w:p w14:paraId="0E82DE0E" w14:textId="699B084E" w:rsidR="00C64334" w:rsidRDefault="00C64334" w:rsidP="00C64334">
      <w:pPr>
        <w:jc w:val="both"/>
      </w:pPr>
      <w:r>
        <w:tab/>
      </w:r>
      <w:r w:rsidRPr="00B608F1">
        <w:rPr>
          <w:szCs w:val="22"/>
        </w:rPr>
        <w:t xml:space="preserve">Pour créer un conteneur </w:t>
      </w:r>
      <w:proofErr w:type="spellStart"/>
      <w:r w:rsidRPr="00B608F1">
        <w:rPr>
          <w:szCs w:val="22"/>
        </w:rPr>
        <w:t>template</w:t>
      </w:r>
      <w:proofErr w:type="spellEnd"/>
      <w:r w:rsidRPr="00B608F1">
        <w:rPr>
          <w:szCs w:val="22"/>
        </w:rPr>
        <w:t>, nous allons tout d’abord télécharger l’image D</w:t>
      </w:r>
      <w:r w:rsidR="00610512" w:rsidRPr="00B608F1">
        <w:rPr>
          <w:szCs w:val="22"/>
        </w:rPr>
        <w:t>e</w:t>
      </w:r>
      <w:r w:rsidRPr="00B608F1">
        <w:rPr>
          <w:szCs w:val="22"/>
        </w:rPr>
        <w:t xml:space="preserve">bian 12. Pour ce faire, nous nous replaçons en « Server </w:t>
      </w:r>
      <w:proofErr w:type="spellStart"/>
      <w:r w:rsidRPr="00B608F1">
        <w:rPr>
          <w:szCs w:val="22"/>
        </w:rPr>
        <w:t>View</w:t>
      </w:r>
      <w:proofErr w:type="spellEnd"/>
      <w:r w:rsidRPr="00B608F1">
        <w:rPr>
          <w:szCs w:val="22"/>
        </w:rPr>
        <w:t> », puis sélectionnons « local (</w:t>
      </w:r>
      <w:proofErr w:type="spellStart"/>
      <w:r w:rsidRPr="00B608F1">
        <w:rPr>
          <w:szCs w:val="22"/>
        </w:rPr>
        <w:t>pve</w:t>
      </w:r>
      <w:proofErr w:type="spellEnd"/>
      <w:r w:rsidRPr="00B608F1">
        <w:rPr>
          <w:szCs w:val="22"/>
        </w:rPr>
        <w:t xml:space="preserve">) ». Dans les menus disponibles, nous sélectionnons « CT </w:t>
      </w:r>
      <w:proofErr w:type="spellStart"/>
      <w:r w:rsidRPr="00B608F1">
        <w:rPr>
          <w:szCs w:val="22"/>
        </w:rPr>
        <w:t>Templates</w:t>
      </w:r>
      <w:proofErr w:type="spellEnd"/>
      <w:r w:rsidRPr="00B608F1">
        <w:rPr>
          <w:szCs w:val="22"/>
        </w:rPr>
        <w:t> », puis nous cliquons sur le bouton « </w:t>
      </w:r>
      <w:proofErr w:type="spellStart"/>
      <w:r w:rsidRPr="00B608F1">
        <w:rPr>
          <w:szCs w:val="22"/>
        </w:rPr>
        <w:t>Templates</w:t>
      </w:r>
      <w:proofErr w:type="spellEnd"/>
      <w:r w:rsidRPr="00B608F1">
        <w:rPr>
          <w:szCs w:val="22"/>
        </w:rPr>
        <w:t> » et sélectionnons la version debian-12-standard.</w:t>
      </w:r>
    </w:p>
    <w:p w14:paraId="62B14367" w14:textId="7D234609" w:rsidR="00610512" w:rsidRDefault="00610512" w:rsidP="00C64334">
      <w:pPr>
        <w:jc w:val="both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35BC0F59" wp14:editId="4D42B21E">
            <wp:simplePos x="0" y="0"/>
            <wp:positionH relativeFrom="margin">
              <wp:align>center</wp:align>
            </wp:positionH>
            <wp:positionV relativeFrom="paragraph">
              <wp:posOffset>175895</wp:posOffset>
            </wp:positionV>
            <wp:extent cx="4402667" cy="1783080"/>
            <wp:effectExtent l="0" t="0" r="0" b="7620"/>
            <wp:wrapTopAndBottom/>
            <wp:docPr id="168646259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667" cy="178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950A96" w14:textId="2FDAEF83" w:rsidR="00610512" w:rsidRPr="00C64334" w:rsidRDefault="00610512" w:rsidP="00C64334">
      <w:pPr>
        <w:jc w:val="both"/>
      </w:pPr>
    </w:p>
    <w:p w14:paraId="49A432F5" w14:textId="71C9FB1C" w:rsidR="00610512" w:rsidRDefault="00610512" w:rsidP="00610512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41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Téléchargement de l’ISO Debian 12</w:t>
      </w:r>
    </w:p>
    <w:p w14:paraId="0CA5D89C" w14:textId="77777777" w:rsidR="00B608F1" w:rsidRDefault="00B608F1" w:rsidP="00610512">
      <w:pPr>
        <w:jc w:val="both"/>
        <w:rPr>
          <w:szCs w:val="22"/>
        </w:rPr>
      </w:pPr>
    </w:p>
    <w:p w14:paraId="47D4C545" w14:textId="2ABF6C2E" w:rsidR="00610512" w:rsidRPr="00B608F1" w:rsidRDefault="00610512" w:rsidP="00610512">
      <w:pPr>
        <w:jc w:val="both"/>
        <w:rPr>
          <w:szCs w:val="22"/>
        </w:rPr>
      </w:pPr>
      <w:r w:rsidRPr="00B608F1">
        <w:rPr>
          <w:szCs w:val="22"/>
        </w:rPr>
        <w:tab/>
        <w:t>Nous pouvons maintenant créer notre conteneur en cliquant sur le bouton « </w:t>
      </w:r>
      <w:proofErr w:type="spellStart"/>
      <w:r w:rsidRPr="00B608F1">
        <w:rPr>
          <w:szCs w:val="22"/>
        </w:rPr>
        <w:t>Create</w:t>
      </w:r>
      <w:proofErr w:type="spellEnd"/>
      <w:r w:rsidRPr="00B608F1">
        <w:rPr>
          <w:szCs w:val="22"/>
        </w:rPr>
        <w:t xml:space="preserve"> CT ». Voici les différentes informations que nous devons entrer :</w:t>
      </w:r>
    </w:p>
    <w:p w14:paraId="51BEE4DE" w14:textId="77777777" w:rsidR="00B608F1" w:rsidRDefault="00B608F1" w:rsidP="00610512">
      <w:pPr>
        <w:jc w:val="both"/>
      </w:pPr>
    </w:p>
    <w:p w14:paraId="0F4117CA" w14:textId="7651DA82" w:rsidR="00B608F1" w:rsidRPr="00B608F1" w:rsidRDefault="00B608F1" w:rsidP="00610512">
      <w:pPr>
        <w:jc w:val="both"/>
        <w:rPr>
          <w:szCs w:val="22"/>
        </w:rPr>
      </w:pPr>
      <w:r w:rsidRPr="00B608F1">
        <w:rPr>
          <w:szCs w:val="22"/>
        </w:rPr>
        <w:t>General :</w:t>
      </w:r>
    </w:p>
    <w:p w14:paraId="3FCD0474" w14:textId="2FBB7126" w:rsidR="00B608F1" w:rsidRP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 xml:space="preserve">Node : </w:t>
      </w:r>
      <w:proofErr w:type="spellStart"/>
      <w:r w:rsidRPr="00B608F1">
        <w:rPr>
          <w:szCs w:val="22"/>
        </w:rPr>
        <w:t>pve</w:t>
      </w:r>
      <w:proofErr w:type="spellEnd"/>
    </w:p>
    <w:p w14:paraId="5DF459EA" w14:textId="4E78CAC0" w:rsidR="00B608F1" w:rsidRP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proofErr w:type="spellStart"/>
      <w:r w:rsidRPr="00B608F1">
        <w:rPr>
          <w:szCs w:val="22"/>
        </w:rPr>
        <w:t>Hostname</w:t>
      </w:r>
      <w:proofErr w:type="spellEnd"/>
      <w:r w:rsidRPr="00B608F1">
        <w:rPr>
          <w:szCs w:val="22"/>
        </w:rPr>
        <w:t xml:space="preserve"> : </w:t>
      </w:r>
      <w:proofErr w:type="spellStart"/>
      <w:r w:rsidRPr="00B608F1">
        <w:rPr>
          <w:szCs w:val="22"/>
        </w:rPr>
        <w:t>template</w:t>
      </w:r>
      <w:proofErr w:type="spellEnd"/>
      <w:r w:rsidRPr="00B608F1">
        <w:rPr>
          <w:szCs w:val="22"/>
        </w:rPr>
        <w:t>-ct</w:t>
      </w:r>
    </w:p>
    <w:p w14:paraId="24C9A711" w14:textId="34FD899A" w:rsidR="00B608F1" w:rsidRP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 xml:space="preserve">Resource Pool : </w:t>
      </w:r>
      <w:proofErr w:type="spellStart"/>
      <w:r w:rsidRPr="00B608F1">
        <w:rPr>
          <w:szCs w:val="22"/>
        </w:rPr>
        <w:t>template</w:t>
      </w:r>
      <w:proofErr w:type="spellEnd"/>
    </w:p>
    <w:p w14:paraId="4DC68D3E" w14:textId="7F243D68" w:rsidR="00B608F1" w:rsidRP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proofErr w:type="spellStart"/>
      <w:r w:rsidRPr="00B608F1">
        <w:rPr>
          <w:szCs w:val="22"/>
        </w:rPr>
        <w:t>Password</w:t>
      </w:r>
      <w:proofErr w:type="spellEnd"/>
      <w:r w:rsidRPr="00B608F1">
        <w:rPr>
          <w:szCs w:val="22"/>
        </w:rPr>
        <w:t xml:space="preserve"> : </w:t>
      </w:r>
      <w:proofErr w:type="spellStart"/>
      <w:r w:rsidRPr="00B608F1">
        <w:rPr>
          <w:szCs w:val="22"/>
        </w:rPr>
        <w:t>password</w:t>
      </w:r>
      <w:proofErr w:type="spellEnd"/>
    </w:p>
    <w:p w14:paraId="7341ED1B" w14:textId="18DC035B" w:rsidR="00B608F1" w:rsidRPr="00B608F1" w:rsidRDefault="00B608F1" w:rsidP="00B608F1">
      <w:pPr>
        <w:jc w:val="both"/>
        <w:rPr>
          <w:szCs w:val="22"/>
        </w:rPr>
      </w:pPr>
      <w:r w:rsidRPr="00B608F1">
        <w:rPr>
          <w:szCs w:val="22"/>
        </w:rPr>
        <w:t>Template :</w:t>
      </w:r>
    </w:p>
    <w:p w14:paraId="0F62D04D" w14:textId="453EB78E" w:rsidR="00B608F1" w:rsidRP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Storage : local</w:t>
      </w:r>
    </w:p>
    <w:p w14:paraId="26A14A4A" w14:textId="1E6BAF5C" w:rsid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>
        <w:rPr>
          <w:szCs w:val="22"/>
        </w:rPr>
        <w:t>Template : debian-12-stardard</w:t>
      </w:r>
    </w:p>
    <w:p w14:paraId="74F1D01A" w14:textId="4371425D" w:rsidR="00B608F1" w:rsidRDefault="00B608F1" w:rsidP="00B608F1">
      <w:pPr>
        <w:jc w:val="both"/>
        <w:rPr>
          <w:szCs w:val="22"/>
        </w:rPr>
      </w:pPr>
      <w:proofErr w:type="spellStart"/>
      <w:r>
        <w:rPr>
          <w:szCs w:val="22"/>
        </w:rPr>
        <w:t>Disks</w:t>
      </w:r>
      <w:proofErr w:type="spellEnd"/>
      <w:r>
        <w:rPr>
          <w:szCs w:val="22"/>
        </w:rPr>
        <w:t> :</w:t>
      </w:r>
    </w:p>
    <w:p w14:paraId="3DE69C97" w14:textId="71B87269" w:rsid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>
        <w:rPr>
          <w:szCs w:val="22"/>
        </w:rPr>
        <w:t>Storage : local-</w:t>
      </w:r>
      <w:proofErr w:type="spellStart"/>
      <w:r>
        <w:rPr>
          <w:szCs w:val="22"/>
        </w:rPr>
        <w:t>lvm</w:t>
      </w:r>
      <w:proofErr w:type="spellEnd"/>
    </w:p>
    <w:p w14:paraId="3A740CD7" w14:textId="0BDD38DF" w:rsidR="00B608F1" w:rsidRP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>
        <w:rPr>
          <w:szCs w:val="22"/>
        </w:rPr>
        <w:t>Disk size : 5Go</w:t>
      </w:r>
    </w:p>
    <w:p w14:paraId="682D0678" w14:textId="38131902" w:rsidR="003E6EB6" w:rsidRDefault="00B608F1" w:rsidP="003E6EB6">
      <w:pPr>
        <w:tabs>
          <w:tab w:val="left" w:pos="3320"/>
        </w:tabs>
        <w:rPr>
          <w:szCs w:val="22"/>
        </w:rPr>
      </w:pPr>
      <w:r>
        <w:rPr>
          <w:szCs w:val="22"/>
        </w:rPr>
        <w:t xml:space="preserve">CPU : </w:t>
      </w:r>
    </w:p>
    <w:p w14:paraId="2751FA42" w14:textId="096C3D21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proofErr w:type="spellStart"/>
      <w:r>
        <w:rPr>
          <w:szCs w:val="22"/>
        </w:rPr>
        <w:t>Cores</w:t>
      </w:r>
      <w:proofErr w:type="spellEnd"/>
      <w:r>
        <w:rPr>
          <w:szCs w:val="22"/>
        </w:rPr>
        <w:t> : 1</w:t>
      </w:r>
    </w:p>
    <w:p w14:paraId="62550E07" w14:textId="524A26CF" w:rsidR="00B608F1" w:rsidRDefault="00B608F1" w:rsidP="00B608F1">
      <w:pPr>
        <w:tabs>
          <w:tab w:val="left" w:pos="3320"/>
        </w:tabs>
        <w:rPr>
          <w:szCs w:val="22"/>
        </w:rPr>
      </w:pPr>
      <w:r>
        <w:rPr>
          <w:szCs w:val="22"/>
        </w:rPr>
        <w:t>Memory :</w:t>
      </w:r>
    </w:p>
    <w:p w14:paraId="33C82E80" w14:textId="015F32E3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Memory :1024MiB</w:t>
      </w:r>
    </w:p>
    <w:p w14:paraId="140A193C" w14:textId="1FB3838D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Swap : 1024MiB</w:t>
      </w:r>
    </w:p>
    <w:p w14:paraId="26B4AB21" w14:textId="297F3535" w:rsidR="00B608F1" w:rsidRDefault="00B608F1" w:rsidP="00B608F1">
      <w:pPr>
        <w:tabs>
          <w:tab w:val="left" w:pos="3320"/>
        </w:tabs>
        <w:rPr>
          <w:szCs w:val="22"/>
        </w:rPr>
      </w:pPr>
      <w:r>
        <w:rPr>
          <w:szCs w:val="22"/>
        </w:rPr>
        <w:t>Network :</w:t>
      </w:r>
    </w:p>
    <w:p w14:paraId="118E08B9" w14:textId="1DBBE06D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Name : eth0</w:t>
      </w:r>
    </w:p>
    <w:p w14:paraId="7483A527" w14:textId="7C6110AC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Bridge : vmbr0</w:t>
      </w:r>
    </w:p>
    <w:p w14:paraId="7A113668" w14:textId="4C7F43F4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IPv4 : 10.31.176.2</w:t>
      </w:r>
    </w:p>
    <w:p w14:paraId="518230C1" w14:textId="56273743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Gateway : 10.31.179.254</w:t>
      </w:r>
    </w:p>
    <w:p w14:paraId="79907A28" w14:textId="676453E1" w:rsidR="00B608F1" w:rsidRDefault="00B608F1" w:rsidP="00B608F1">
      <w:pPr>
        <w:tabs>
          <w:tab w:val="left" w:pos="3320"/>
        </w:tabs>
        <w:rPr>
          <w:szCs w:val="22"/>
        </w:rPr>
      </w:pPr>
      <w:r>
        <w:rPr>
          <w:szCs w:val="22"/>
        </w:rPr>
        <w:t>DNS :</w:t>
      </w:r>
    </w:p>
    <w:p w14:paraId="1587FEED" w14:textId="45BCF2E9" w:rsidR="00B608F1" w:rsidRDefault="0004733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DNS </w:t>
      </w:r>
      <w:proofErr w:type="spellStart"/>
      <w:r>
        <w:rPr>
          <w:szCs w:val="22"/>
        </w:rPr>
        <w:t>domain</w:t>
      </w:r>
      <w:proofErr w:type="spellEnd"/>
      <w:r>
        <w:rPr>
          <w:szCs w:val="22"/>
        </w:rPr>
        <w:t> : 8.8.8.8</w:t>
      </w:r>
    </w:p>
    <w:p w14:paraId="618FB177" w14:textId="4A5D1B97" w:rsidR="00047331" w:rsidRDefault="0004733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DNS servers : 8.8.4.4</w:t>
      </w:r>
    </w:p>
    <w:p w14:paraId="2897E0F8" w14:textId="77777777" w:rsidR="004B6DD3" w:rsidRDefault="004B6DD3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</w:p>
    <w:p w14:paraId="7E727761" w14:textId="7B55F775" w:rsidR="00047331" w:rsidRDefault="004B6DD3" w:rsidP="00047331">
      <w:pPr>
        <w:tabs>
          <w:tab w:val="left" w:pos="3320"/>
        </w:tabs>
        <w:rPr>
          <w:szCs w:val="22"/>
        </w:rPr>
      </w:pPr>
      <w:r w:rsidRPr="004B6DD3">
        <w:rPr>
          <w:noProof/>
          <w:szCs w:val="22"/>
        </w:rPr>
        <w:drawing>
          <wp:inline distT="0" distB="0" distL="0" distR="0" wp14:anchorId="2C03389E" wp14:editId="56AC360F">
            <wp:extent cx="5757545" cy="2011045"/>
            <wp:effectExtent l="0" t="0" r="0" b="8255"/>
            <wp:docPr id="256610361" name="Image 1" descr="Une image contenant texte, Police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10361" name="Image 1" descr="Une image contenant texte, Police, nombre, ligne&#10;&#10;Description générée automatique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E41B" w14:textId="77777777" w:rsidR="004B6DD3" w:rsidRDefault="004B6DD3" w:rsidP="00047331">
      <w:pPr>
        <w:tabs>
          <w:tab w:val="left" w:pos="3320"/>
        </w:tabs>
        <w:rPr>
          <w:szCs w:val="22"/>
        </w:rPr>
      </w:pPr>
    </w:p>
    <w:p w14:paraId="6CB3BF3D" w14:textId="6ACB1B60" w:rsidR="004B6DD3" w:rsidRDefault="00344289" w:rsidP="00047331">
      <w:pPr>
        <w:tabs>
          <w:tab w:val="left" w:pos="3320"/>
        </w:tabs>
        <w:rPr>
          <w:szCs w:val="22"/>
        </w:rPr>
      </w:pPr>
      <w:r w:rsidRPr="00344289">
        <w:rPr>
          <w:noProof/>
          <w:szCs w:val="22"/>
        </w:rPr>
        <w:lastRenderedPageBreak/>
        <w:drawing>
          <wp:inline distT="0" distB="0" distL="0" distR="0" wp14:anchorId="0CE617A2" wp14:editId="55BEA3EB">
            <wp:extent cx="5757545" cy="1144905"/>
            <wp:effectExtent l="0" t="0" r="0" b="0"/>
            <wp:docPr id="483418243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18243" name="Image 1" descr="Une image contenant texte, capture d’écran, Police, ligne&#10;&#10;Description générée automatiquement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586E" w14:textId="77777777" w:rsidR="004B6DD3" w:rsidRDefault="004B6DD3" w:rsidP="00047331">
      <w:pPr>
        <w:tabs>
          <w:tab w:val="left" w:pos="3320"/>
        </w:tabs>
        <w:rPr>
          <w:szCs w:val="22"/>
        </w:rPr>
      </w:pPr>
    </w:p>
    <w:p w14:paraId="0AAE85AB" w14:textId="3C068FA5" w:rsidR="004B6DD3" w:rsidRDefault="00344289" w:rsidP="00047331">
      <w:pPr>
        <w:tabs>
          <w:tab w:val="left" w:pos="3320"/>
        </w:tabs>
        <w:rPr>
          <w:szCs w:val="22"/>
        </w:rPr>
      </w:pPr>
      <w:r w:rsidRPr="00344289">
        <w:rPr>
          <w:noProof/>
          <w:szCs w:val="22"/>
        </w:rPr>
        <w:drawing>
          <wp:inline distT="0" distB="0" distL="0" distR="0" wp14:anchorId="62C172B3" wp14:editId="2A2C5917">
            <wp:extent cx="5757545" cy="1128395"/>
            <wp:effectExtent l="0" t="0" r="0" b="0"/>
            <wp:docPr id="97545371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53711" name="Image 1" descr="Une image contenant texte, capture d’écran, Police&#10;&#10;Description générée automatiquement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8C46" w14:textId="77777777" w:rsidR="004B6DD3" w:rsidRDefault="004B6DD3" w:rsidP="00047331">
      <w:pPr>
        <w:tabs>
          <w:tab w:val="left" w:pos="3320"/>
        </w:tabs>
        <w:rPr>
          <w:szCs w:val="22"/>
        </w:rPr>
      </w:pPr>
    </w:p>
    <w:p w14:paraId="246DE58A" w14:textId="7E545CD4" w:rsidR="004B6DD3" w:rsidRDefault="004B6DD3" w:rsidP="00047331">
      <w:pPr>
        <w:tabs>
          <w:tab w:val="left" w:pos="3320"/>
        </w:tabs>
        <w:rPr>
          <w:szCs w:val="22"/>
        </w:rPr>
      </w:pPr>
      <w:r w:rsidRPr="004B6DD3">
        <w:rPr>
          <w:noProof/>
          <w:szCs w:val="22"/>
        </w:rPr>
        <w:drawing>
          <wp:inline distT="0" distB="0" distL="0" distR="0" wp14:anchorId="057A2DA0" wp14:editId="0B07F3FC">
            <wp:extent cx="5757545" cy="1009015"/>
            <wp:effectExtent l="0" t="0" r="0" b="635"/>
            <wp:docPr id="1255906421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06421" name="Image 1" descr="Une image contenant texte, capture d’écran, ligne, Police&#10;&#10;Description générée automatiquement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A420" w14:textId="77777777" w:rsidR="00344289" w:rsidRDefault="00344289" w:rsidP="005F5885">
      <w:pPr>
        <w:tabs>
          <w:tab w:val="left" w:pos="3320"/>
        </w:tabs>
        <w:rPr>
          <w:szCs w:val="22"/>
        </w:rPr>
      </w:pPr>
    </w:p>
    <w:p w14:paraId="4A10622B" w14:textId="67ECC205" w:rsidR="00344289" w:rsidRDefault="00344289" w:rsidP="005F5885">
      <w:pPr>
        <w:tabs>
          <w:tab w:val="left" w:pos="3320"/>
        </w:tabs>
        <w:rPr>
          <w:szCs w:val="22"/>
        </w:rPr>
      </w:pPr>
      <w:r w:rsidRPr="00344289">
        <w:rPr>
          <w:noProof/>
          <w:szCs w:val="22"/>
        </w:rPr>
        <w:drawing>
          <wp:inline distT="0" distB="0" distL="0" distR="0" wp14:anchorId="00DC299D" wp14:editId="00B8AE1F">
            <wp:extent cx="5757545" cy="1082040"/>
            <wp:effectExtent l="0" t="0" r="0" b="3810"/>
            <wp:docPr id="729477594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77594" name="Image 1" descr="Une image contenant texte, capture d’écran, Police, ligne&#10;&#10;Description générée automatiquement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7809" w14:textId="7D244E0F" w:rsidR="00344289" w:rsidRDefault="00344289" w:rsidP="005F5885">
      <w:pPr>
        <w:tabs>
          <w:tab w:val="left" w:pos="3320"/>
        </w:tabs>
        <w:rPr>
          <w:szCs w:val="22"/>
        </w:rPr>
      </w:pPr>
      <w:r w:rsidRPr="00344289">
        <w:rPr>
          <w:noProof/>
          <w:szCs w:val="22"/>
        </w:rPr>
        <w:drawing>
          <wp:inline distT="0" distB="0" distL="0" distR="0" wp14:anchorId="74D39799" wp14:editId="70932698">
            <wp:extent cx="5757545" cy="2050415"/>
            <wp:effectExtent l="0" t="0" r="0" b="6985"/>
            <wp:docPr id="2093203189" name="Image 1" descr="Une image contenant texte, Police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03189" name="Image 1" descr="Une image contenant texte, Police, nombre, ligne&#10;&#10;Description générée automatiquement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3E22" w14:textId="77777777" w:rsidR="00344289" w:rsidRDefault="00344289" w:rsidP="005F5885">
      <w:pPr>
        <w:tabs>
          <w:tab w:val="left" w:pos="3320"/>
        </w:tabs>
        <w:rPr>
          <w:szCs w:val="22"/>
        </w:rPr>
      </w:pPr>
    </w:p>
    <w:p w14:paraId="3B3FD83C" w14:textId="4E66EE8F" w:rsidR="00344289" w:rsidRDefault="00344289" w:rsidP="005F5885">
      <w:pPr>
        <w:tabs>
          <w:tab w:val="left" w:pos="3320"/>
        </w:tabs>
        <w:rPr>
          <w:szCs w:val="22"/>
        </w:rPr>
      </w:pPr>
      <w:r w:rsidRPr="00344289">
        <w:rPr>
          <w:noProof/>
          <w:szCs w:val="22"/>
        </w:rPr>
        <w:lastRenderedPageBreak/>
        <w:drawing>
          <wp:inline distT="0" distB="0" distL="0" distR="0" wp14:anchorId="5DDAC102" wp14:editId="6D89B37A">
            <wp:extent cx="5757545" cy="1134745"/>
            <wp:effectExtent l="0" t="0" r="0" b="8255"/>
            <wp:docPr id="477729147" name="Image 1" descr="Une image contenant texte, Polic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29147" name="Image 1" descr="Une image contenant texte, Police, ligne, capture d’écran&#10;&#10;Description générée automatiquement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B8DE" w14:textId="1CBA4CA9" w:rsidR="00344289" w:rsidRDefault="00344289" w:rsidP="005F5885">
      <w:pPr>
        <w:tabs>
          <w:tab w:val="left" w:pos="3320"/>
        </w:tabs>
        <w:rPr>
          <w:szCs w:val="22"/>
        </w:rPr>
      </w:pPr>
      <w:r w:rsidRPr="00344289">
        <w:rPr>
          <w:noProof/>
          <w:szCs w:val="22"/>
        </w:rPr>
        <w:drawing>
          <wp:inline distT="0" distB="0" distL="0" distR="0" wp14:anchorId="478601EB" wp14:editId="13EE52FE">
            <wp:extent cx="5757545" cy="4060190"/>
            <wp:effectExtent l="0" t="0" r="0" b="0"/>
            <wp:docPr id="935127040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27040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36E9" w14:textId="0B0B9421" w:rsidR="00344289" w:rsidRDefault="00344289" w:rsidP="005F5885">
      <w:pPr>
        <w:tabs>
          <w:tab w:val="left" w:pos="3320"/>
        </w:tabs>
        <w:rPr>
          <w:szCs w:val="22"/>
        </w:rPr>
      </w:pPr>
    </w:p>
    <w:p w14:paraId="5435A326" w14:textId="3C274860" w:rsidR="00047331" w:rsidRDefault="00047331" w:rsidP="005F5885">
      <w:pPr>
        <w:tabs>
          <w:tab w:val="left" w:pos="3320"/>
        </w:tabs>
        <w:rPr>
          <w:szCs w:val="22"/>
        </w:rPr>
      </w:pPr>
      <w:r>
        <w:rPr>
          <w:szCs w:val="22"/>
        </w:rPr>
        <w:t xml:space="preserve">(insérer screens de cette </w:t>
      </w:r>
      <w:proofErr w:type="spellStart"/>
      <w:r>
        <w:rPr>
          <w:szCs w:val="22"/>
        </w:rPr>
        <w:t>config là</w:t>
      </w:r>
      <w:proofErr w:type="spellEnd"/>
      <w:r>
        <w:rPr>
          <w:szCs w:val="22"/>
        </w:rPr>
        <w:t>)</w:t>
      </w:r>
    </w:p>
    <w:p w14:paraId="16C397A9" w14:textId="1E0194F3" w:rsidR="00047331" w:rsidRDefault="00047331" w:rsidP="00047331">
      <w:pPr>
        <w:pStyle w:val="Titre2"/>
      </w:pPr>
      <w:r>
        <w:t xml:space="preserve">Création de la machine virtuelle </w:t>
      </w:r>
      <w:proofErr w:type="spellStart"/>
      <w:r>
        <w:t>template</w:t>
      </w:r>
      <w:proofErr w:type="spellEnd"/>
      <w:r>
        <w:t xml:space="preserve"> </w:t>
      </w:r>
    </w:p>
    <w:p w14:paraId="6D34EABF" w14:textId="77777777" w:rsidR="00047331" w:rsidRPr="00047331" w:rsidRDefault="00047331" w:rsidP="00047331">
      <w:pPr>
        <w:rPr>
          <w:szCs w:val="22"/>
        </w:rPr>
      </w:pPr>
    </w:p>
    <w:p w14:paraId="0A414597" w14:textId="470748A1" w:rsidR="00047331" w:rsidRPr="00047331" w:rsidRDefault="00047331" w:rsidP="00047331">
      <w:pPr>
        <w:jc w:val="both"/>
        <w:rPr>
          <w:szCs w:val="22"/>
        </w:rPr>
      </w:pPr>
      <w:r w:rsidRPr="00047331">
        <w:rPr>
          <w:szCs w:val="22"/>
        </w:rPr>
        <w:tab/>
        <w:t xml:space="preserve">Pour créer une machine virtuelle </w:t>
      </w:r>
      <w:proofErr w:type="spellStart"/>
      <w:r w:rsidRPr="00047331">
        <w:rPr>
          <w:szCs w:val="22"/>
        </w:rPr>
        <w:t>template</w:t>
      </w:r>
      <w:proofErr w:type="spellEnd"/>
      <w:r w:rsidRPr="00047331">
        <w:rPr>
          <w:szCs w:val="22"/>
        </w:rPr>
        <w:t xml:space="preserve">, nous </w:t>
      </w:r>
      <w:r>
        <w:rPr>
          <w:szCs w:val="22"/>
        </w:rPr>
        <w:t>téléchargeons dans un premier temps l’image Debian. Pour ce faire, nous cliquons sur notre serveur PVE, puis sélectionnons « local (</w:t>
      </w:r>
      <w:proofErr w:type="spellStart"/>
      <w:r>
        <w:rPr>
          <w:szCs w:val="22"/>
        </w:rPr>
        <w:t>pve</w:t>
      </w:r>
      <w:proofErr w:type="spellEnd"/>
      <w:r>
        <w:rPr>
          <w:szCs w:val="22"/>
        </w:rPr>
        <w:t>) ». Dans les menus disponibles, nous sélectionnons « ISO Image », puis nous cliquons sur le bouton « </w:t>
      </w:r>
      <w:proofErr w:type="spellStart"/>
      <w:r>
        <w:rPr>
          <w:szCs w:val="22"/>
        </w:rPr>
        <w:t>Upload</w:t>
      </w:r>
      <w:proofErr w:type="spellEnd"/>
      <w:r>
        <w:rPr>
          <w:szCs w:val="22"/>
        </w:rPr>
        <w:t xml:space="preserve"> » </w:t>
      </w:r>
    </w:p>
    <w:p w14:paraId="15EF61A6" w14:textId="77777777" w:rsidR="003E6EB6" w:rsidRPr="003E6EB6" w:rsidRDefault="003E6EB6" w:rsidP="003E6EB6"/>
    <w:p w14:paraId="1191A5FB" w14:textId="37C99217" w:rsidR="003E6EB6" w:rsidRDefault="003E6EB6" w:rsidP="003E6EB6">
      <w:pPr>
        <w:pStyle w:val="Titre1"/>
      </w:pPr>
      <w:r>
        <w:lastRenderedPageBreak/>
        <w:t>Descriptif des paquets</w:t>
      </w:r>
    </w:p>
    <w:p w14:paraId="6694F680" w14:textId="77777777" w:rsidR="003E6EB6" w:rsidRDefault="003E6EB6" w:rsidP="003E6EB6"/>
    <w:p w14:paraId="4690FCFE" w14:textId="5FEB6578" w:rsidR="003E6EB6" w:rsidRDefault="003E6EB6" w:rsidP="003E6EB6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Voici un descriptif de chaque paquet que nous avons pu installer au cours </w:t>
      </w:r>
      <w:r w:rsidRPr="003E6EB6">
        <w:rPr>
          <w:rFonts w:cs="Helvetica"/>
          <w:color w:val="333333"/>
          <w:szCs w:val="22"/>
          <w:shd w:val="clear" w:color="auto" w:fill="FFFFFF"/>
        </w:rPr>
        <w:t>de</w:t>
      </w:r>
      <w:r w:rsidRPr="003E6EB6">
        <w:rPr>
          <w:rFonts w:ascii="Helvetica" w:hAnsi="Helvetica" w:cs="Helvetica"/>
          <w:color w:val="333333"/>
          <w:szCs w:val="22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hd w:val="clear" w:color="auto" w:fill="FFFFFF"/>
        </w:rPr>
        <w:t>nos configurations :</w:t>
      </w:r>
    </w:p>
    <w:p w14:paraId="6FA93B70" w14:textId="77777777" w:rsidR="003E6EB6" w:rsidRDefault="003E6EB6" w:rsidP="003E6EB6">
      <w:pPr>
        <w:rPr>
          <w:rFonts w:ascii="Helvetica" w:hAnsi="Helvetica" w:cs="Helvetica"/>
          <w:color w:val="333333"/>
          <w:shd w:val="clear" w:color="auto" w:fill="FFFFFF"/>
        </w:rPr>
      </w:pPr>
    </w:p>
    <w:p w14:paraId="3FC5C16B" w14:textId="77777777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iptables</w:t>
      </w:r>
      <w:proofErr w:type="spellEnd"/>
      <w:r>
        <w:t xml:space="preserve"> : </w:t>
      </w:r>
      <w:proofErr w:type="spellStart"/>
      <w:r>
        <w:t>iptables</w:t>
      </w:r>
      <w:proofErr w:type="spellEnd"/>
      <w:r>
        <w:t xml:space="preserve"> permet d'écrire des règles de pare-feu.</w:t>
      </w:r>
    </w:p>
    <w:p w14:paraId="209A0183" w14:textId="2A686B4D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tcpdump</w:t>
      </w:r>
      <w:proofErr w:type="spellEnd"/>
      <w:r>
        <w:t xml:space="preserve"> : </w:t>
      </w:r>
      <w:proofErr w:type="spellStart"/>
      <w:r>
        <w:t>tcpdump</w:t>
      </w:r>
      <w:proofErr w:type="spellEnd"/>
      <w:r>
        <w:t xml:space="preserve"> permet de capturer les trames d'une interface réseau.</w:t>
      </w:r>
    </w:p>
    <w:p w14:paraId="4F38B7AF" w14:textId="47C3AD9C" w:rsidR="003E6EB6" w:rsidRDefault="003E6EB6" w:rsidP="003E6EB6">
      <w:pPr>
        <w:pStyle w:val="Paragraphedeliste"/>
        <w:numPr>
          <w:ilvl w:val="0"/>
          <w:numId w:val="7"/>
        </w:numPr>
      </w:pPr>
      <w:r>
        <w:t>net-</w:t>
      </w:r>
      <w:proofErr w:type="spellStart"/>
      <w:r>
        <w:t>tools</w:t>
      </w:r>
      <w:proofErr w:type="spellEnd"/>
      <w:r>
        <w:t xml:space="preserve"> : net-</w:t>
      </w:r>
      <w:proofErr w:type="spellStart"/>
      <w:r>
        <w:t>tools</w:t>
      </w:r>
      <w:proofErr w:type="spellEnd"/>
      <w:r>
        <w:t xml:space="preserve"> contient un ensemble d'outils importants pour contrôler le sous-système réseau du noyau Linux.</w:t>
      </w:r>
    </w:p>
    <w:p w14:paraId="4DEB9E26" w14:textId="37CBED96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vim</w:t>
      </w:r>
      <w:proofErr w:type="spellEnd"/>
      <w:r>
        <w:t xml:space="preserve"> : </w:t>
      </w:r>
      <w:proofErr w:type="spellStart"/>
      <w:r>
        <w:t>vim</w:t>
      </w:r>
      <w:proofErr w:type="spellEnd"/>
      <w:r>
        <w:t xml:space="preserve"> est un éditeur de texte en ligne de commande, qui offre beaucoup plus de fonctionnalités que l'éditeur nano.</w:t>
      </w:r>
    </w:p>
    <w:p w14:paraId="631EEF05" w14:textId="6715552F" w:rsidR="003E6EB6" w:rsidRDefault="003E6EB6" w:rsidP="003E6EB6">
      <w:pPr>
        <w:pStyle w:val="Paragraphedeliste"/>
        <w:numPr>
          <w:ilvl w:val="0"/>
          <w:numId w:val="7"/>
        </w:numPr>
      </w:pPr>
      <w:r>
        <w:t>nano : nano est un éditeur simple de texte en ligne de commande.</w:t>
      </w:r>
    </w:p>
    <w:p w14:paraId="34C47D24" w14:textId="03FB430F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inetutils</w:t>
      </w:r>
      <w:proofErr w:type="spellEnd"/>
      <w:r>
        <w:t xml:space="preserve">-ping : </w:t>
      </w:r>
      <w:proofErr w:type="spellStart"/>
      <w:r>
        <w:t>inetutils</w:t>
      </w:r>
      <w:proofErr w:type="spellEnd"/>
      <w:r>
        <w:t>-ping permet de vérifier la communication d'une machine avec la commande ping.</w:t>
      </w:r>
    </w:p>
    <w:p w14:paraId="71019E40" w14:textId="59641071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sudo</w:t>
      </w:r>
      <w:proofErr w:type="spellEnd"/>
      <w:r>
        <w:t xml:space="preserve"> : </w:t>
      </w:r>
      <w:proofErr w:type="spellStart"/>
      <w:r>
        <w:t>sudo</w:t>
      </w:r>
      <w:proofErr w:type="spellEnd"/>
      <w:r>
        <w:t xml:space="preserve"> permet d'exécuter des commandes avec les droits </w:t>
      </w:r>
      <w:proofErr w:type="spellStart"/>
      <w:r>
        <w:t>superutilisateurs</w:t>
      </w:r>
      <w:proofErr w:type="spellEnd"/>
      <w:r>
        <w:t>.</w:t>
      </w:r>
    </w:p>
    <w:p w14:paraId="6620E4B9" w14:textId="61D1A053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less</w:t>
      </w:r>
      <w:proofErr w:type="spellEnd"/>
      <w:r>
        <w:t xml:space="preserve"> : </w:t>
      </w:r>
      <w:proofErr w:type="spellStart"/>
      <w:r>
        <w:t>less</w:t>
      </w:r>
      <w:proofErr w:type="spellEnd"/>
      <w:r>
        <w:t xml:space="preserve"> est utilisé pour afficher des longs textes grâce au fait de pouvoir revenir sur la page précédente.</w:t>
      </w:r>
    </w:p>
    <w:p w14:paraId="16F38791" w14:textId="3E27F9ED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cron</w:t>
      </w:r>
      <w:proofErr w:type="spellEnd"/>
      <w:r>
        <w:t xml:space="preserve"> : </w:t>
      </w:r>
      <w:proofErr w:type="spellStart"/>
      <w:r>
        <w:t>cron</w:t>
      </w:r>
      <w:proofErr w:type="spellEnd"/>
      <w:r>
        <w:t xml:space="preserve"> est un programme permettant de planifier l'exécution de certaines commandes ou scripts.</w:t>
      </w:r>
    </w:p>
    <w:p w14:paraId="17A490E8" w14:textId="41075004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wget</w:t>
      </w:r>
      <w:proofErr w:type="spellEnd"/>
      <w:r>
        <w:t xml:space="preserve"> : </w:t>
      </w:r>
      <w:proofErr w:type="spellStart"/>
      <w:r>
        <w:t>wget</w:t>
      </w:r>
      <w:proofErr w:type="spellEnd"/>
      <w:r>
        <w:t xml:space="preserve"> permet de télécharger des fichiers via http, https et ftp en ligne de commande.</w:t>
      </w:r>
    </w:p>
    <w:p w14:paraId="1F57D5D9" w14:textId="10B2BEC0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logrotate</w:t>
      </w:r>
      <w:proofErr w:type="spellEnd"/>
      <w:r>
        <w:t xml:space="preserve"> : </w:t>
      </w:r>
      <w:proofErr w:type="spellStart"/>
      <w:r>
        <w:t>logrotate</w:t>
      </w:r>
      <w:proofErr w:type="spellEnd"/>
      <w:r>
        <w:t xml:space="preserve"> permet de limiter la taille des fichiers journaux présents dans /var/log.</w:t>
      </w:r>
    </w:p>
    <w:p w14:paraId="07B396D7" w14:textId="79403D21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netcat-traditional</w:t>
      </w:r>
      <w:proofErr w:type="spellEnd"/>
      <w:r>
        <w:t xml:space="preserve"> : </w:t>
      </w:r>
      <w:proofErr w:type="spellStart"/>
      <w:r>
        <w:t>netcat</w:t>
      </w:r>
      <w:proofErr w:type="spellEnd"/>
      <w:r>
        <w:t xml:space="preserve"> est un outil permettant d'ouvrir des connexions TCP et UDP.</w:t>
      </w:r>
    </w:p>
    <w:p w14:paraId="0FAE61A4" w14:textId="3F79677A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ntpdate</w:t>
      </w:r>
      <w:proofErr w:type="spellEnd"/>
      <w:r>
        <w:t xml:space="preserve"> : </w:t>
      </w:r>
      <w:proofErr w:type="spellStart"/>
      <w:r>
        <w:t>ntpdate</w:t>
      </w:r>
      <w:proofErr w:type="spellEnd"/>
      <w:r>
        <w:t xml:space="preserve"> permet de synchroniser l'heure de la machine à chaque démarrage.</w:t>
      </w:r>
    </w:p>
    <w:p w14:paraId="2FE49883" w14:textId="64BCD036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dnsutils</w:t>
      </w:r>
      <w:proofErr w:type="spellEnd"/>
      <w:r>
        <w:t xml:space="preserve"> : </w:t>
      </w:r>
      <w:proofErr w:type="spellStart"/>
      <w:r>
        <w:t>dnsutils</w:t>
      </w:r>
      <w:proofErr w:type="spellEnd"/>
      <w:r>
        <w:t xml:space="preserve"> permet de tester et dépanner des problèmes de DNS. Il inclut par exemple la commande </w:t>
      </w:r>
      <w:proofErr w:type="spellStart"/>
      <w:r>
        <w:t>dig</w:t>
      </w:r>
      <w:proofErr w:type="spellEnd"/>
      <w:r>
        <w:t xml:space="preserve"> qui permet d'interroger des serveurs DNS.</w:t>
      </w:r>
    </w:p>
    <w:p w14:paraId="6FBB9B73" w14:textId="3E547463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rsyslog</w:t>
      </w:r>
      <w:proofErr w:type="spellEnd"/>
      <w:r>
        <w:t xml:space="preserve"> : </w:t>
      </w:r>
      <w:proofErr w:type="spellStart"/>
      <w:r>
        <w:t>rsyslog</w:t>
      </w:r>
      <w:proofErr w:type="spellEnd"/>
      <w:r>
        <w:t xml:space="preserve"> permet de centraliser des logs.</w:t>
      </w:r>
    </w:p>
    <w:p w14:paraId="0B477E05" w14:textId="66AE716D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traceroute</w:t>
      </w:r>
      <w:proofErr w:type="spellEnd"/>
      <w:r>
        <w:t xml:space="preserve"> : </w:t>
      </w:r>
      <w:proofErr w:type="spellStart"/>
      <w:r>
        <w:t>traceroute</w:t>
      </w:r>
      <w:proofErr w:type="spellEnd"/>
      <w:r>
        <w:t xml:space="preserve"> est une commande permettant de suivre les chemins de paquets de données.</w:t>
      </w:r>
    </w:p>
    <w:p w14:paraId="5B7ACE2A" w14:textId="067C0828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nmap</w:t>
      </w:r>
      <w:proofErr w:type="spellEnd"/>
      <w:r>
        <w:t xml:space="preserve"> : </w:t>
      </w:r>
      <w:proofErr w:type="spellStart"/>
      <w:r>
        <w:t>nmap</w:t>
      </w:r>
      <w:proofErr w:type="spellEnd"/>
      <w:r>
        <w:t xml:space="preserve"> est principalement un scanneur de ports, mais peut également détecter l'OS d'une machine, et exécuter des scripts conçus pour tester la sécurité d'un service.</w:t>
      </w:r>
    </w:p>
    <w:p w14:paraId="5A629B51" w14:textId="242D75B6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rsync</w:t>
      </w:r>
      <w:proofErr w:type="spellEnd"/>
      <w:r>
        <w:t> :</w:t>
      </w:r>
      <w:r w:rsidRPr="003E6EB6">
        <w:t xml:space="preserve"> </w:t>
      </w:r>
      <w:proofErr w:type="spellStart"/>
      <w:r w:rsidRPr="003E6EB6">
        <w:t>rsync</w:t>
      </w:r>
      <w:proofErr w:type="spellEnd"/>
      <w:r w:rsidRPr="003E6EB6">
        <w:t xml:space="preserve"> </w:t>
      </w:r>
      <w:r>
        <w:t>permet</w:t>
      </w:r>
      <w:r w:rsidRPr="003E6EB6">
        <w:t xml:space="preserve"> de copier et de synchroniser des données entre des répertoires locaux ou distants de manière efficace en minimisant les transferts de données.</w:t>
      </w:r>
    </w:p>
    <w:p w14:paraId="62E6A6FC" w14:textId="77777777" w:rsidR="005258BD" w:rsidRDefault="005258BD" w:rsidP="005258BD"/>
    <w:p w14:paraId="4D7DEF15" w14:textId="63FC5AAF" w:rsidR="005258BD" w:rsidRPr="005258BD" w:rsidRDefault="005258BD" w:rsidP="005258BD">
      <w:pPr>
        <w:tabs>
          <w:tab w:val="left" w:pos="6744"/>
        </w:tabs>
      </w:pPr>
      <w:r>
        <w:tab/>
      </w:r>
    </w:p>
    <w:p w14:paraId="50B2C66C" w14:textId="35862298" w:rsidR="00E247B0" w:rsidRPr="00A2322D" w:rsidRDefault="00E247B0" w:rsidP="00E247B0">
      <w:pPr>
        <w:pStyle w:val="Titre1"/>
      </w:pPr>
      <w:bookmarkStart w:id="7" w:name="_Toc150783940"/>
      <w:r>
        <w:lastRenderedPageBreak/>
        <w:t>Procédure de résolution de problèmes</w:t>
      </w:r>
      <w:bookmarkEnd w:id="7"/>
    </w:p>
    <w:p w14:paraId="70F541A3" w14:textId="77777777" w:rsidR="00E247B0" w:rsidRDefault="00E247B0" w:rsidP="00A2322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</w:p>
    <w:p w14:paraId="149F1990" w14:textId="532942D2" w:rsidR="00A2322D" w:rsidRPr="00620AFC" w:rsidRDefault="00A2322D" w:rsidP="00EC56B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le serveur / routeur ne peut pas accéder à Internet :</w:t>
      </w:r>
    </w:p>
    <w:p w14:paraId="36A45A3E" w14:textId="77777777" w:rsidR="00A2322D" w:rsidRPr="00620AFC" w:rsidRDefault="00A2322D" w:rsidP="00EC56B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- Etape 1 : ping l'interface du routeur reliée à notre serveur</w:t>
      </w:r>
    </w:p>
    <w:p w14:paraId="5A26C773" w14:textId="77777777" w:rsidR="00A2322D" w:rsidRPr="00620AFC" w:rsidRDefault="00A2322D" w:rsidP="00EC56B1">
      <w:pPr>
        <w:pStyle w:val="level1"/>
        <w:numPr>
          <w:ilvl w:val="0"/>
          <w:numId w:val="3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ok : passer à l'étape suivante</w:t>
      </w:r>
    </w:p>
    <w:p w14:paraId="1CBE7932" w14:textId="77777777" w:rsidR="00A2322D" w:rsidRPr="00620AFC" w:rsidRDefault="00A2322D" w:rsidP="00EC56B1">
      <w:pPr>
        <w:pStyle w:val="level2"/>
        <w:numPr>
          <w:ilvl w:val="0"/>
          <w:numId w:val="3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erreur : vérifier la configuration du routeur et du serveur, vérifier les câbles</w:t>
      </w:r>
    </w:p>
    <w:p w14:paraId="523C34A7" w14:textId="77777777" w:rsidR="00A2322D" w:rsidRPr="00620AFC" w:rsidRDefault="00A2322D" w:rsidP="00EC56B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- Etape 2 : ping l'interface du routeur relié au mur (routeur professeur)</w:t>
      </w:r>
    </w:p>
    <w:p w14:paraId="6ABCBB10" w14:textId="77777777" w:rsidR="00A2322D" w:rsidRPr="00620AFC" w:rsidRDefault="00A2322D" w:rsidP="00EC56B1">
      <w:pPr>
        <w:pStyle w:val="level1"/>
        <w:numPr>
          <w:ilvl w:val="0"/>
          <w:numId w:val="4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ok : passer à l'étape suivante</w:t>
      </w:r>
    </w:p>
    <w:p w14:paraId="65615131" w14:textId="77777777" w:rsidR="00A2322D" w:rsidRPr="00620AFC" w:rsidRDefault="00A2322D" w:rsidP="00EC56B1">
      <w:pPr>
        <w:pStyle w:val="level2"/>
        <w:numPr>
          <w:ilvl w:val="0"/>
          <w:numId w:val="4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erreur : vérifier la configuration du routeur et de la passerelle par défaut du serveur, vérifier les câbles</w:t>
      </w:r>
    </w:p>
    <w:p w14:paraId="6174B2B8" w14:textId="77777777" w:rsidR="00A2322D" w:rsidRPr="00620AFC" w:rsidRDefault="00A2322D" w:rsidP="00EC56B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- Etape 3 : ping le routeur professeur</w:t>
      </w:r>
    </w:p>
    <w:p w14:paraId="54F92897" w14:textId="77777777" w:rsidR="00A2322D" w:rsidRPr="00620AFC" w:rsidRDefault="00A2322D" w:rsidP="00EC56B1">
      <w:pPr>
        <w:pStyle w:val="level1"/>
        <w:numPr>
          <w:ilvl w:val="0"/>
          <w:numId w:val="5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ok : passer à l'étape suivante</w:t>
      </w:r>
    </w:p>
    <w:p w14:paraId="75970A56" w14:textId="77777777" w:rsidR="00A2322D" w:rsidRPr="00620AFC" w:rsidRDefault="00A2322D" w:rsidP="00EC56B1">
      <w:pPr>
        <w:pStyle w:val="level2"/>
        <w:numPr>
          <w:ilvl w:val="0"/>
          <w:numId w:val="5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erreur : vérifier la configuration du routeur et sa passerelle par défaut, vérifier les câbles</w:t>
      </w:r>
    </w:p>
    <w:p w14:paraId="133F457B" w14:textId="77777777" w:rsidR="00A2322D" w:rsidRPr="00620AFC" w:rsidRDefault="00A2322D" w:rsidP="00EC56B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- Etape 4 : ping 8.8.8.8</w:t>
      </w:r>
    </w:p>
    <w:p w14:paraId="7D594DC1" w14:textId="77777777" w:rsidR="00A2322D" w:rsidRPr="00620AFC" w:rsidRDefault="00A2322D" w:rsidP="00EC56B1">
      <w:pPr>
        <w:pStyle w:val="level1"/>
        <w:numPr>
          <w:ilvl w:val="0"/>
          <w:numId w:val="6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ok : félicitations ! problème résolu !</w:t>
      </w:r>
    </w:p>
    <w:p w14:paraId="6608EFA7" w14:textId="77777777" w:rsidR="00A2322D" w:rsidRPr="00620AFC" w:rsidRDefault="00A2322D" w:rsidP="00EC56B1">
      <w:pPr>
        <w:pStyle w:val="level2"/>
        <w:numPr>
          <w:ilvl w:val="0"/>
          <w:numId w:val="6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erreur : vérifier le routeur professeur</w:t>
      </w:r>
    </w:p>
    <w:p w14:paraId="3F474B6C" w14:textId="600B8932" w:rsidR="00A2322D" w:rsidRPr="00A2322D" w:rsidRDefault="00A2322D" w:rsidP="00A2322D">
      <w:pPr>
        <w:rPr>
          <w:szCs w:val="22"/>
        </w:rPr>
      </w:pPr>
    </w:p>
    <w:sectPr w:rsidR="00A2322D" w:rsidRPr="00A2322D" w:rsidSect="0036707A">
      <w:headerReference w:type="default" r:id="rId64"/>
      <w:footerReference w:type="default" r:id="rId65"/>
      <w:pgSz w:w="11901" w:h="16817"/>
      <w:pgMar w:top="1417" w:right="1417" w:bottom="1417" w:left="1417" w:header="227" w:footer="28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7B7F99" w14:textId="77777777" w:rsidR="0036707A" w:rsidRDefault="0036707A" w:rsidP="006651C9">
      <w:r>
        <w:separator/>
      </w:r>
    </w:p>
  </w:endnote>
  <w:endnote w:type="continuationSeparator" w:id="0">
    <w:p w14:paraId="454F1AB4" w14:textId="77777777" w:rsidR="0036707A" w:rsidRDefault="0036707A" w:rsidP="0066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75E5A1" w14:textId="77777777" w:rsidR="00BF31D7" w:rsidRDefault="00BF31D7">
    <w:pPr>
      <w:pStyle w:val="En-tte"/>
      <w:pBdr>
        <w:top w:val="single" w:sz="6" w:space="10" w:color="4F81BD" w:themeColor="accent1"/>
      </w:pBdr>
      <w:spacing w:before="240"/>
      <w:jc w:val="center"/>
      <w:rPr>
        <w:color w:val="4F81BD" w:themeColor="accent1"/>
      </w:rPr>
    </w:pPr>
    <w:r>
      <w:rPr>
        <w:noProof/>
        <w:color w:val="4F81BD" w:themeColor="accent1"/>
      </w:rPr>
      <w:drawing>
        <wp:inline distT="0" distB="0" distL="0" distR="0" wp14:anchorId="6DF730F2" wp14:editId="3F1D9D7D">
          <wp:extent cx="438912" cy="276973"/>
          <wp:effectExtent l="0" t="0" r="0" b="8890"/>
          <wp:docPr id="145" name="Imag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062810B" w14:textId="77777777" w:rsidR="00A57B23" w:rsidRDefault="00A57B2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2BA3AF" w14:textId="77777777" w:rsidR="0036707A" w:rsidRDefault="0036707A" w:rsidP="006651C9">
      <w:r>
        <w:separator/>
      </w:r>
    </w:p>
  </w:footnote>
  <w:footnote w:type="continuationSeparator" w:id="0">
    <w:p w14:paraId="552E3F0C" w14:textId="77777777" w:rsidR="0036707A" w:rsidRDefault="0036707A" w:rsidP="006651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CE3994" w14:textId="72591A79" w:rsidR="00BF31D7" w:rsidRDefault="008F261A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C6E0FE0" wp14:editId="2CBD39A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757545" cy="163830"/>
              <wp:effectExtent l="0" t="0" r="0" b="0"/>
              <wp:wrapNone/>
              <wp:docPr id="1879424705" name="Zone de text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5754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CC3A34" w14:textId="369D2DF8" w:rsidR="00BF31D7" w:rsidRDefault="00BF31D7">
                          <w:pPr>
                            <w:spacing w:after="0" w:line="240" w:lineRule="auto"/>
                            <w:jc w:val="right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6E0FE0" id="_x0000_t202" coordsize="21600,21600" o:spt="202" path="m,l,21600r21600,l21600,xe">
              <v:stroke joinstyle="miter"/>
              <v:path gradientshapeok="t" o:connecttype="rect"/>
            </v:shapetype>
            <v:shape id="Zone de texte 1" o:spid="_x0000_s1029" type="#_x0000_t202" style="position:absolute;margin-left:0;margin-top:0;width:453.35pt;height:12.9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" o:allowincell="f" filled="f" stroked="f">
              <v:textbox style="mso-fit-shape-to-text:t" inset=",0,,0">
                <w:txbxContent>
                  <w:p w14:paraId="29CC3A34" w14:textId="369D2DF8" w:rsidR="00BF31D7" w:rsidRDefault="00BF31D7">
                    <w:pPr>
                      <w:spacing w:after="0" w:line="240" w:lineRule="auto"/>
                      <w:jc w:val="right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E5AFB"/>
    <w:multiLevelType w:val="hybridMultilevel"/>
    <w:tmpl w:val="EC5C2890"/>
    <w:lvl w:ilvl="0" w:tplc="00A03372">
      <w:start w:val="25"/>
      <w:numFmt w:val="bullet"/>
      <w:lvlText w:val="-"/>
      <w:lvlJc w:val="left"/>
      <w:pPr>
        <w:ind w:left="1778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" w15:restartNumberingAfterBreak="0">
    <w:nsid w:val="0F2C3331"/>
    <w:multiLevelType w:val="multilevel"/>
    <w:tmpl w:val="3904B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5B3899"/>
    <w:multiLevelType w:val="multilevel"/>
    <w:tmpl w:val="22905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E34DE"/>
    <w:multiLevelType w:val="hybridMultilevel"/>
    <w:tmpl w:val="E9B430A6"/>
    <w:lvl w:ilvl="0" w:tplc="80303B8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C33478"/>
    <w:multiLevelType w:val="multilevel"/>
    <w:tmpl w:val="342CF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D34977"/>
    <w:multiLevelType w:val="multilevel"/>
    <w:tmpl w:val="31D05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646D8C"/>
    <w:multiLevelType w:val="hybridMultilevel"/>
    <w:tmpl w:val="7FA65FB8"/>
    <w:lvl w:ilvl="0" w:tplc="B1A6A870">
      <w:numFmt w:val="bullet"/>
      <w:lvlText w:val="-"/>
      <w:lvlJc w:val="left"/>
      <w:pPr>
        <w:ind w:left="1068" w:hanging="360"/>
      </w:pPr>
      <w:rPr>
        <w:rFonts w:ascii="Cambria" w:eastAsiaTheme="minorEastAsia" w:hAnsi="Cambria" w:cstheme="minorBidi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403916659">
    <w:abstractNumId w:val="3"/>
  </w:num>
  <w:num w:numId="2" w16cid:durableId="1690522722">
    <w:abstractNumId w:val="0"/>
  </w:num>
  <w:num w:numId="3" w16cid:durableId="997341976">
    <w:abstractNumId w:val="2"/>
  </w:num>
  <w:num w:numId="4" w16cid:durableId="928150014">
    <w:abstractNumId w:val="1"/>
  </w:num>
  <w:num w:numId="5" w16cid:durableId="2045208077">
    <w:abstractNumId w:val="4"/>
  </w:num>
  <w:num w:numId="6" w16cid:durableId="1241913754">
    <w:abstractNumId w:val="5"/>
  </w:num>
  <w:num w:numId="7" w16cid:durableId="7500084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removePersonalInformation/>
  <w:removeDateAndTime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B1C"/>
    <w:rsid w:val="00014797"/>
    <w:rsid w:val="000326C5"/>
    <w:rsid w:val="00047331"/>
    <w:rsid w:val="0007411A"/>
    <w:rsid w:val="000861DC"/>
    <w:rsid w:val="00093372"/>
    <w:rsid w:val="000E17D7"/>
    <w:rsid w:val="00104F8B"/>
    <w:rsid w:val="00140826"/>
    <w:rsid w:val="001508AD"/>
    <w:rsid w:val="00154F18"/>
    <w:rsid w:val="001730CA"/>
    <w:rsid w:val="00176FC5"/>
    <w:rsid w:val="001A02BE"/>
    <w:rsid w:val="001D206A"/>
    <w:rsid w:val="001D694C"/>
    <w:rsid w:val="001E3588"/>
    <w:rsid w:val="00202362"/>
    <w:rsid w:val="00202736"/>
    <w:rsid w:val="002104A2"/>
    <w:rsid w:val="002534DD"/>
    <w:rsid w:val="00255463"/>
    <w:rsid w:val="002679D7"/>
    <w:rsid w:val="00294719"/>
    <w:rsid w:val="002A724D"/>
    <w:rsid w:val="002B4149"/>
    <w:rsid w:val="002B66A6"/>
    <w:rsid w:val="002C0DD2"/>
    <w:rsid w:val="002C7812"/>
    <w:rsid w:val="002D2A5E"/>
    <w:rsid w:val="002D5A35"/>
    <w:rsid w:val="002F4FD5"/>
    <w:rsid w:val="0031436C"/>
    <w:rsid w:val="00344289"/>
    <w:rsid w:val="00364ADF"/>
    <w:rsid w:val="0036707A"/>
    <w:rsid w:val="003874D9"/>
    <w:rsid w:val="003A6AA0"/>
    <w:rsid w:val="003B5121"/>
    <w:rsid w:val="003D1534"/>
    <w:rsid w:val="003E5298"/>
    <w:rsid w:val="003E6EB6"/>
    <w:rsid w:val="00462B1C"/>
    <w:rsid w:val="00463284"/>
    <w:rsid w:val="00472FC1"/>
    <w:rsid w:val="004849EF"/>
    <w:rsid w:val="004A5EDB"/>
    <w:rsid w:val="004A6277"/>
    <w:rsid w:val="004B6DD3"/>
    <w:rsid w:val="004C0B7E"/>
    <w:rsid w:val="004E1A3B"/>
    <w:rsid w:val="004F3A48"/>
    <w:rsid w:val="004F4B09"/>
    <w:rsid w:val="00500EFA"/>
    <w:rsid w:val="00515EF9"/>
    <w:rsid w:val="005224AB"/>
    <w:rsid w:val="005258BD"/>
    <w:rsid w:val="00526DD1"/>
    <w:rsid w:val="00536FAC"/>
    <w:rsid w:val="005435A3"/>
    <w:rsid w:val="00552A23"/>
    <w:rsid w:val="00553A4C"/>
    <w:rsid w:val="00555A29"/>
    <w:rsid w:val="00572D7B"/>
    <w:rsid w:val="0058332A"/>
    <w:rsid w:val="005C5104"/>
    <w:rsid w:val="005C62D6"/>
    <w:rsid w:val="005F5885"/>
    <w:rsid w:val="00603C1C"/>
    <w:rsid w:val="00610512"/>
    <w:rsid w:val="006208CD"/>
    <w:rsid w:val="00620AFC"/>
    <w:rsid w:val="0064488D"/>
    <w:rsid w:val="006651C9"/>
    <w:rsid w:val="00665F37"/>
    <w:rsid w:val="006676EB"/>
    <w:rsid w:val="006B445E"/>
    <w:rsid w:val="006B6031"/>
    <w:rsid w:val="006C60B4"/>
    <w:rsid w:val="006D0A02"/>
    <w:rsid w:val="007113F3"/>
    <w:rsid w:val="0072553C"/>
    <w:rsid w:val="00726528"/>
    <w:rsid w:val="0074494D"/>
    <w:rsid w:val="00751B7D"/>
    <w:rsid w:val="007734FC"/>
    <w:rsid w:val="007975A2"/>
    <w:rsid w:val="00807216"/>
    <w:rsid w:val="00812F30"/>
    <w:rsid w:val="00842026"/>
    <w:rsid w:val="00857753"/>
    <w:rsid w:val="0087101A"/>
    <w:rsid w:val="008915FD"/>
    <w:rsid w:val="008E54B8"/>
    <w:rsid w:val="008F261A"/>
    <w:rsid w:val="00901EB1"/>
    <w:rsid w:val="00907377"/>
    <w:rsid w:val="009203D0"/>
    <w:rsid w:val="00987A59"/>
    <w:rsid w:val="009A6D3D"/>
    <w:rsid w:val="009B5537"/>
    <w:rsid w:val="009C39F5"/>
    <w:rsid w:val="009C5DAA"/>
    <w:rsid w:val="009D525D"/>
    <w:rsid w:val="009D5BE9"/>
    <w:rsid w:val="009F6919"/>
    <w:rsid w:val="00A2322D"/>
    <w:rsid w:val="00A57B23"/>
    <w:rsid w:val="00A67A22"/>
    <w:rsid w:val="00A712D7"/>
    <w:rsid w:val="00A71CDE"/>
    <w:rsid w:val="00AA04D5"/>
    <w:rsid w:val="00AC0341"/>
    <w:rsid w:val="00AC3373"/>
    <w:rsid w:val="00AC5A19"/>
    <w:rsid w:val="00AF7742"/>
    <w:rsid w:val="00B3766B"/>
    <w:rsid w:val="00B5069E"/>
    <w:rsid w:val="00B608F1"/>
    <w:rsid w:val="00B6734B"/>
    <w:rsid w:val="00B7570C"/>
    <w:rsid w:val="00B80DE0"/>
    <w:rsid w:val="00B837DA"/>
    <w:rsid w:val="00B859F6"/>
    <w:rsid w:val="00B87D29"/>
    <w:rsid w:val="00B95C66"/>
    <w:rsid w:val="00B97969"/>
    <w:rsid w:val="00BD6711"/>
    <w:rsid w:val="00BE7E80"/>
    <w:rsid w:val="00BF0E26"/>
    <w:rsid w:val="00BF31D7"/>
    <w:rsid w:val="00C21CBB"/>
    <w:rsid w:val="00C459D8"/>
    <w:rsid w:val="00C46708"/>
    <w:rsid w:val="00C5395E"/>
    <w:rsid w:val="00C57AAD"/>
    <w:rsid w:val="00C57FC3"/>
    <w:rsid w:val="00C61F39"/>
    <w:rsid w:val="00C6384C"/>
    <w:rsid w:val="00C64334"/>
    <w:rsid w:val="00CB69B1"/>
    <w:rsid w:val="00CD6786"/>
    <w:rsid w:val="00D20E4A"/>
    <w:rsid w:val="00D25ED3"/>
    <w:rsid w:val="00D33D2A"/>
    <w:rsid w:val="00D638BC"/>
    <w:rsid w:val="00D86F3D"/>
    <w:rsid w:val="00D90008"/>
    <w:rsid w:val="00D97D16"/>
    <w:rsid w:val="00DA2D1E"/>
    <w:rsid w:val="00DC4937"/>
    <w:rsid w:val="00DD79AE"/>
    <w:rsid w:val="00DE0183"/>
    <w:rsid w:val="00DE3D09"/>
    <w:rsid w:val="00DE4713"/>
    <w:rsid w:val="00E01BC6"/>
    <w:rsid w:val="00E16F82"/>
    <w:rsid w:val="00E24698"/>
    <w:rsid w:val="00E247B0"/>
    <w:rsid w:val="00E429B8"/>
    <w:rsid w:val="00E52DF2"/>
    <w:rsid w:val="00E5405E"/>
    <w:rsid w:val="00E56278"/>
    <w:rsid w:val="00E565C2"/>
    <w:rsid w:val="00EC0EFE"/>
    <w:rsid w:val="00EC4660"/>
    <w:rsid w:val="00EC56B1"/>
    <w:rsid w:val="00F40A20"/>
    <w:rsid w:val="00F43737"/>
    <w:rsid w:val="00F626E2"/>
    <w:rsid w:val="00F71897"/>
    <w:rsid w:val="00F8101C"/>
    <w:rsid w:val="00FA1D90"/>
    <w:rsid w:val="00FA4A96"/>
    <w:rsid w:val="00FF76A2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2B340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fr-FR" w:eastAsia="fr-F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331"/>
    <w:rPr>
      <w:sz w:val="22"/>
    </w:rPr>
  </w:style>
  <w:style w:type="paragraph" w:styleId="Titre1">
    <w:name w:val="heading 1"/>
    <w:basedOn w:val="Normal"/>
    <w:next w:val="Normal"/>
    <w:link w:val="Titre1Car"/>
    <w:uiPriority w:val="9"/>
    <w:qFormat/>
    <w:rsid w:val="002D5A35"/>
    <w:pPr>
      <w:keepNext/>
      <w:keepLines/>
      <w:pageBreakBefore/>
      <w:pBdr>
        <w:bottom w:val="single" w:sz="4" w:space="1" w:color="4F81BD" w:themeColor="accent1"/>
      </w:pBdr>
      <w:spacing w:before="400" w:after="4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4494D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4494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3071C3" w:themeColor="text1" w:themeTint="BF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4494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4494D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4494D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4683D1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4494D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4683D1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4494D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4683D1" w:themeColor="text1" w:themeTint="A6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4494D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4683D1" w:themeColor="text1" w:themeTint="A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651C9"/>
  </w:style>
  <w:style w:type="paragraph" w:styleId="Pieddepage">
    <w:name w:val="footer"/>
    <w:basedOn w:val="Normal"/>
    <w:link w:val="Pieddepag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651C9"/>
  </w:style>
  <w:style w:type="character" w:customStyle="1" w:styleId="Titre1Car">
    <w:name w:val="Titre 1 Car"/>
    <w:basedOn w:val="Policepardfaut"/>
    <w:link w:val="Titre1"/>
    <w:uiPriority w:val="9"/>
    <w:rsid w:val="002D5A35"/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74494D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74494D"/>
    <w:rPr>
      <w:rFonts w:asciiTheme="majorHAnsi" w:eastAsiaTheme="majorEastAsia" w:hAnsiTheme="majorHAnsi" w:cstheme="majorBidi"/>
      <w:color w:val="3071C3" w:themeColor="text1" w:themeTint="BF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74494D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74494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74494D"/>
    <w:rPr>
      <w:rFonts w:asciiTheme="majorHAnsi" w:eastAsiaTheme="majorEastAsia" w:hAnsiTheme="majorHAnsi" w:cstheme="majorBidi"/>
      <w:color w:val="4683D1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4494D"/>
    <w:rPr>
      <w:rFonts w:asciiTheme="majorHAnsi" w:eastAsiaTheme="majorEastAsia" w:hAnsiTheme="majorHAnsi" w:cstheme="majorBidi"/>
      <w:i/>
      <w:iCs/>
      <w:color w:val="4683D1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4494D"/>
    <w:rPr>
      <w:rFonts w:asciiTheme="majorHAnsi" w:eastAsiaTheme="majorEastAsia" w:hAnsiTheme="majorHAnsi" w:cstheme="majorBidi"/>
      <w:smallCaps/>
      <w:color w:val="4683D1" w:themeColor="text1" w:themeTint="A6"/>
    </w:rPr>
  </w:style>
  <w:style w:type="character" w:customStyle="1" w:styleId="Titre9Car">
    <w:name w:val="Titre 9 Car"/>
    <w:basedOn w:val="Policepardfaut"/>
    <w:link w:val="Titre9"/>
    <w:uiPriority w:val="9"/>
    <w:semiHidden/>
    <w:rsid w:val="0074494D"/>
    <w:rPr>
      <w:rFonts w:asciiTheme="majorHAnsi" w:eastAsiaTheme="majorEastAsia" w:hAnsiTheme="majorHAnsi" w:cstheme="majorBidi"/>
      <w:i/>
      <w:iCs/>
      <w:smallCaps/>
      <w:color w:val="4683D1" w:themeColor="text1" w:themeTint="A6"/>
    </w:rPr>
  </w:style>
  <w:style w:type="paragraph" w:styleId="Lgende">
    <w:name w:val="caption"/>
    <w:basedOn w:val="Normal"/>
    <w:next w:val="Normal"/>
    <w:uiPriority w:val="35"/>
    <w:unhideWhenUsed/>
    <w:qFormat/>
    <w:rsid w:val="0074494D"/>
    <w:pPr>
      <w:spacing w:line="240" w:lineRule="auto"/>
    </w:pPr>
    <w:rPr>
      <w:b/>
      <w:bCs/>
      <w:color w:val="3071C3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74494D"/>
    <w:pPr>
      <w:spacing w:after="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character" w:customStyle="1" w:styleId="TitreCar">
    <w:name w:val="Titre Car"/>
    <w:basedOn w:val="Policepardfaut"/>
    <w:link w:val="Titre"/>
    <w:uiPriority w:val="10"/>
    <w:rsid w:val="0074494D"/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4494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3071C3" w:themeColor="text1" w:themeTint="BF"/>
      <w:sz w:val="30"/>
      <w:szCs w:val="30"/>
    </w:rPr>
  </w:style>
  <w:style w:type="character" w:customStyle="1" w:styleId="Sous-titreCar">
    <w:name w:val="Sous-titre Car"/>
    <w:basedOn w:val="Policepardfaut"/>
    <w:link w:val="Sous-titre"/>
    <w:uiPriority w:val="11"/>
    <w:rsid w:val="0074494D"/>
    <w:rPr>
      <w:rFonts w:asciiTheme="majorHAnsi" w:eastAsiaTheme="majorEastAsia" w:hAnsiTheme="majorHAnsi" w:cstheme="majorBidi"/>
      <w:color w:val="3071C3" w:themeColor="text1" w:themeTint="BF"/>
      <w:sz w:val="30"/>
      <w:szCs w:val="30"/>
    </w:rPr>
  </w:style>
  <w:style w:type="character" w:styleId="lev">
    <w:name w:val="Strong"/>
    <w:basedOn w:val="Policepardfaut"/>
    <w:uiPriority w:val="22"/>
    <w:qFormat/>
    <w:rsid w:val="0074494D"/>
    <w:rPr>
      <w:b/>
      <w:bCs/>
    </w:rPr>
  </w:style>
  <w:style w:type="character" w:styleId="Accentuation">
    <w:name w:val="Emphasis"/>
    <w:basedOn w:val="Policepardfaut"/>
    <w:uiPriority w:val="20"/>
    <w:qFormat/>
    <w:rsid w:val="0074494D"/>
    <w:rPr>
      <w:i/>
      <w:iCs/>
    </w:rPr>
  </w:style>
  <w:style w:type="paragraph" w:styleId="Sansinterligne">
    <w:name w:val="No Spacing"/>
    <w:uiPriority w:val="1"/>
    <w:qFormat/>
    <w:rsid w:val="0074494D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74494D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74494D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4494D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4494D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Accentuationlgre">
    <w:name w:val="Subtle Emphasis"/>
    <w:basedOn w:val="Policepardfaut"/>
    <w:uiPriority w:val="19"/>
    <w:qFormat/>
    <w:rsid w:val="0074494D"/>
    <w:rPr>
      <w:i/>
      <w:iCs/>
      <w:color w:val="4683D1" w:themeColor="text1" w:themeTint="A6"/>
    </w:rPr>
  </w:style>
  <w:style w:type="character" w:styleId="Accentuationintense">
    <w:name w:val="Intense Emphasis"/>
    <w:basedOn w:val="Policepardfaut"/>
    <w:uiPriority w:val="21"/>
    <w:qFormat/>
    <w:rsid w:val="0074494D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74494D"/>
    <w:rPr>
      <w:smallCaps/>
      <w:color w:val="3071C3" w:themeColor="text1" w:themeTint="BF"/>
    </w:rPr>
  </w:style>
  <w:style w:type="character" w:styleId="Rfrenceintense">
    <w:name w:val="Intense Reference"/>
    <w:basedOn w:val="Policepardfaut"/>
    <w:uiPriority w:val="32"/>
    <w:qFormat/>
    <w:rsid w:val="0074494D"/>
    <w:rPr>
      <w:b/>
      <w:bCs/>
      <w:smallCaps/>
      <w:u w:val="single"/>
    </w:rPr>
  </w:style>
  <w:style w:type="character" w:styleId="Titredulivre">
    <w:name w:val="Book Title"/>
    <w:basedOn w:val="Policepardfaut"/>
    <w:uiPriority w:val="33"/>
    <w:qFormat/>
    <w:rsid w:val="0074494D"/>
    <w:rPr>
      <w:b/>
      <w:bCs/>
      <w:smallCap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4494D"/>
    <w:pPr>
      <w:outlineLvl w:val="9"/>
    </w:pPr>
  </w:style>
  <w:style w:type="character" w:styleId="Lienhypertexte">
    <w:name w:val="Hyperlink"/>
    <w:basedOn w:val="Policepardfaut"/>
    <w:uiPriority w:val="99"/>
    <w:unhideWhenUsed/>
    <w:rsid w:val="000E17D7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E17D7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E17D7"/>
    <w:rPr>
      <w:color w:val="800080" w:themeColor="followed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DA2D1E"/>
    <w:pPr>
      <w:spacing w:after="100"/>
    </w:pPr>
  </w:style>
  <w:style w:type="paragraph" w:styleId="Paragraphedeliste">
    <w:name w:val="List Paragraph"/>
    <w:basedOn w:val="Normal"/>
    <w:uiPriority w:val="34"/>
    <w:qFormat/>
    <w:rsid w:val="008577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577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deHTML">
    <w:name w:val="HTML Code"/>
    <w:basedOn w:val="Policepardfaut"/>
    <w:uiPriority w:val="99"/>
    <w:semiHidden/>
    <w:unhideWhenUsed/>
    <w:rsid w:val="00857753"/>
    <w:rPr>
      <w:rFonts w:ascii="Courier New" w:eastAsia="Times New Roman" w:hAnsi="Courier New" w:cs="Courier New"/>
      <w:sz w:val="20"/>
      <w:szCs w:val="20"/>
    </w:rPr>
  </w:style>
  <w:style w:type="paragraph" w:customStyle="1" w:styleId="level1">
    <w:name w:val="level1"/>
    <w:basedOn w:val="Normal"/>
    <w:rsid w:val="00A232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vel2">
    <w:name w:val="level2"/>
    <w:basedOn w:val="Normal"/>
    <w:rsid w:val="00A232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6C60B4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4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7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0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7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77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5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570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1326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3949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8327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64678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1935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6502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7070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877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5813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1779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2318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5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8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3097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3784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65491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65765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8321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89104010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498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3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21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4268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2349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7100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14951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4390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3969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7005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2382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4857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09736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05639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782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05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8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1654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1874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23131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97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42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38413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4131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6562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5238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826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0686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751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0568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1298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14022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</w:divsChild>
    </w:div>
    <w:div w:id="7728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2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4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9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83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6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rufus.ie/fr/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1.jp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hyperlink" Target="https://www.debian.org/download.ht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s://www.proxmox.com/en/downloads/proxmox-virtual-environment/iso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39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dumas\Downloads\tf04319195_win32.dotx" TargetMode="External"/></Relationships>
</file>

<file path=word/theme/theme1.xml><?xml version="1.0" encoding="utf-8"?>
<a:theme xmlns:a="http://schemas.openxmlformats.org/drawingml/2006/main" name="Thème Office">
  <a:themeElements>
    <a:clrScheme name="Personnalisé 1">
      <a:dk1>
        <a:srgbClr val="1F497D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1F497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cquiredFrom xmlns="6d93d202-47fc-4405-873a-cab67cc5f1b2">Internal MS</AcquiredFrom>
    <IsSearchable xmlns="6d93d202-47fc-4405-873a-cab67cc5f1b2">false</IsSearchable>
    <EditorialStatus xmlns="6d93d202-47fc-4405-873a-cab67cc5f1b2">Complete</EditorialStatus>
    <OriginAsset xmlns="6d93d202-47fc-4405-873a-cab67cc5f1b2" xsi:nil="true"/>
    <ThumbnailAssetId xmlns="6d93d202-47fc-4405-873a-cab67cc5f1b2" xsi:nil="true"/>
    <TrustLevel xmlns="6d93d202-47fc-4405-873a-cab67cc5f1b2">1 Microsoft Managed Content</TrustLevel>
    <MarketSpecific xmlns="6d93d202-47fc-4405-873a-cab67cc5f1b2">false</MarketSpecific>
    <LocManualTestRequired xmlns="6d93d202-47fc-4405-873a-cab67cc5f1b2">false</LocManualTestRequired>
    <LocalizationTagsTaxHTField0 xmlns="6d93d202-47fc-4405-873a-cab67cc5f1b2">
      <Terms xmlns="http://schemas.microsoft.com/office/infopath/2007/PartnerControls"/>
    </LocalizationTagsTaxHTField0>
    <TPNamespace xmlns="6d93d202-47fc-4405-873a-cab67cc5f1b2" xsi:nil="true"/>
    <CampaignTagsTaxHTField0 xmlns="6d93d202-47fc-4405-873a-cab67cc5f1b2">
      <Terms xmlns="http://schemas.microsoft.com/office/infopath/2007/PartnerControls"/>
    </CampaignTagsTaxHTField0>
    <DirectSourceMarket xmlns="6d93d202-47fc-4405-873a-cab67cc5f1b2" xsi:nil="true"/>
    <LocLastLocAttemptVersionLookup xmlns="6d93d202-47fc-4405-873a-cab67cc5f1b2">249344</LocLastLocAttemptVersionLookup>
    <MachineTranslated xmlns="6d93d202-47fc-4405-873a-cab67cc5f1b2">false</MachineTranslated>
    <PlannedPubDate xmlns="6d93d202-47fc-4405-873a-cab67cc5f1b2" xsi:nil="true"/>
    <SubmitterId xmlns="6d93d202-47fc-4405-873a-cab67cc5f1b2" xsi:nil="true"/>
    <Downloads xmlns="6d93d202-47fc-4405-873a-cab67cc5f1b2">0</Downloads>
    <OriginalSourceMarket xmlns="6d93d202-47fc-4405-873a-cab67cc5f1b2" xsi:nil="true"/>
    <PublishTargets xmlns="6d93d202-47fc-4405-873a-cab67cc5f1b2">OfficeOnlineVNext</PublishTargets>
    <ArtSampleDocs xmlns="6d93d202-47fc-4405-873a-cab67cc5f1b2" xsi:nil="true"/>
    <ApprovalLog xmlns="6d93d202-47fc-4405-873a-cab67cc5f1b2" xsi:nil="true"/>
    <ApprovalStatus xmlns="6d93d202-47fc-4405-873a-cab67cc5f1b2">InProgress</ApprovalStatus>
    <TPComponent xmlns="6d93d202-47fc-4405-873a-cab67cc5f1b2" xsi:nil="true"/>
    <EditorialTags xmlns="6d93d202-47fc-4405-873a-cab67cc5f1b2" xsi:nil="true"/>
    <TPExecutable xmlns="6d93d202-47fc-4405-873a-cab67cc5f1b2" xsi:nil="true"/>
    <InternalTagsTaxHTField0 xmlns="6d93d202-47fc-4405-873a-cab67cc5f1b2">
      <Terms xmlns="http://schemas.microsoft.com/office/infopath/2007/PartnerControls"/>
    </InternalTagsTaxHTField0>
    <LastHandOff xmlns="6d93d202-47fc-4405-873a-cab67cc5f1b2" xsi:nil="true"/>
    <LocRecommendedHandoff xmlns="6d93d202-47fc-4405-873a-cab67cc5f1b2" xsi:nil="true"/>
    <BusinessGroup xmlns="6d93d202-47fc-4405-873a-cab67cc5f1b2" xsi:nil="true"/>
    <TPAppVersion xmlns="6d93d202-47fc-4405-873a-cab67cc5f1b2" xsi:nil="true"/>
    <VoteCount xmlns="6d93d202-47fc-4405-873a-cab67cc5f1b2" xsi:nil="true"/>
    <APAuthor xmlns="6d93d202-47fc-4405-873a-cab67cc5f1b2">
      <UserInfo>
        <DisplayName/>
        <AccountId>1229</AccountId>
        <AccountType/>
      </UserInfo>
    </APAuthor>
    <TPCommandLine xmlns="6d93d202-47fc-4405-873a-cab67cc5f1b2" xsi:nil="true"/>
    <UACurrentWords xmlns="6d93d202-47fc-4405-873a-cab67cc5f1b2" xsi:nil="true"/>
    <AssetId xmlns="6d93d202-47fc-4405-873a-cab67cc5f1b2">TP104319191</AssetId>
    <Manager xmlns="6d93d202-47fc-4405-873a-cab67cc5f1b2" xsi:nil="true"/>
    <NumericId xmlns="6d93d202-47fc-4405-873a-cab67cc5f1b2" xsi:nil="true"/>
    <HandoffToMSDN xmlns="6d93d202-47fc-4405-873a-cab67cc5f1b2" xsi:nil="true"/>
    <Markets xmlns="6d93d202-47fc-4405-873a-cab67cc5f1b2"/>
    <UALocComments xmlns="6d93d202-47fc-4405-873a-cab67cc5f1b2" xsi:nil="true"/>
    <UALocRecommendation xmlns="6d93d202-47fc-4405-873a-cab67cc5f1b2">Localize</UALocRecommendation>
    <Component xmlns="64acb2c5-0a2b-4bda-bd34-58e36cbb80d2" xsi:nil="true"/>
    <AssetStart xmlns="6d93d202-47fc-4405-873a-cab67cc5f1b2">2014-05-01T08:44:17+00:00</AssetStart>
    <CrawlForDependencies xmlns="6d93d202-47fc-4405-873a-cab67cc5f1b2">false</CrawlForDependencies>
    <LastModifiedDateTime xmlns="6d93d202-47fc-4405-873a-cab67cc5f1b2" xsi:nil="true"/>
    <LocMarketGroupTiers2 xmlns="6d93d202-47fc-4405-873a-cab67cc5f1b2" xsi:nil="true"/>
    <PublishStatusLookup xmlns="6d93d202-47fc-4405-873a-cab67cc5f1b2">
      <Value>612320</Value>
    </PublishStatusLookup>
    <AverageRating xmlns="6d93d202-47fc-4405-873a-cab67cc5f1b2" xsi:nil="true"/>
    <CSXUpdate xmlns="6d93d202-47fc-4405-873a-cab67cc5f1b2">false</CSXUpdate>
    <UAProjectedTotalWords xmlns="6d93d202-47fc-4405-873a-cab67cc5f1b2" xsi:nil="true"/>
    <AssetExpire xmlns="6d93d202-47fc-4405-873a-cab67cc5f1b2">2029-01-01T00:00:00+00:00</AssetExpire>
    <AssetType xmlns="6d93d202-47fc-4405-873a-cab67cc5f1b2" xsi:nil="true"/>
    <IntlLangReviewDate xmlns="6d93d202-47fc-4405-873a-cab67cc5f1b2" xsi:nil="true"/>
    <TPFriendlyName xmlns="6d93d202-47fc-4405-873a-cab67cc5f1b2" xsi:nil="true"/>
    <IntlLangReview xmlns="6d93d202-47fc-4405-873a-cab67cc5f1b2">false</IntlLangReview>
    <OOCacheId xmlns="6d93d202-47fc-4405-873a-cab67cc5f1b2" xsi:nil="true"/>
    <PolicheckWords xmlns="6d93d202-47fc-4405-873a-cab67cc5f1b2" xsi:nil="true"/>
    <TemplateStatus xmlns="6d93d202-47fc-4405-873a-cab67cc5f1b2">Complete</TemplateStatus>
    <CSXSubmissionMarket xmlns="6d93d202-47fc-4405-873a-cab67cc5f1b2" xsi:nil="true"/>
    <BlockPublish xmlns="6d93d202-47fc-4405-873a-cab67cc5f1b2">false</BlockPublish>
    <FriendlyTitle xmlns="6d93d202-47fc-4405-873a-cab67cc5f1b2" xsi:nil="true"/>
    <TPLaunchHelpLinkType xmlns="6d93d202-47fc-4405-873a-cab67cc5f1b2">Template</TPLaunchHelpLinkType>
    <LocComments xmlns="6d93d202-47fc-4405-873a-cab67cc5f1b2" xsi:nil="true"/>
    <Providers xmlns="6d93d202-47fc-4405-873a-cab67cc5f1b2" xsi:nil="true"/>
    <SourceTitle xmlns="6d93d202-47fc-4405-873a-cab67cc5f1b2" xsi:nil="true"/>
    <TemplateTemplateType xmlns="6d93d202-47fc-4405-873a-cab67cc5f1b2">Word Document Template</TemplateTemplateType>
    <TimesCloned xmlns="6d93d202-47fc-4405-873a-cab67cc5f1b2" xsi:nil="true"/>
    <ClipArtFilename xmlns="6d93d202-47fc-4405-873a-cab67cc5f1b2" xsi:nil="true"/>
    <APDescription xmlns="6d93d202-47fc-4405-873a-cab67cc5f1b2">Utilisez ce modèle de page de garde "Business" pour mettre en valeur vos rapports professionnels de façon percutante et qualitative.</APDescription>
    <TaxCatchAll xmlns="6d93d202-47fc-4405-873a-cab67cc5f1b2"/>
    <TPApplication xmlns="6d93d202-47fc-4405-873a-cab67cc5f1b2" xsi:nil="true"/>
    <CSXHash xmlns="6d93d202-47fc-4405-873a-cab67cc5f1b2" xsi:nil="true"/>
    <PrimaryImageGen xmlns="6d93d202-47fc-4405-873a-cab67cc5f1b2">true</PrimaryImageGen>
    <ContentItem xmlns="6d93d202-47fc-4405-873a-cab67cc5f1b2" xsi:nil="true"/>
    <IsDeleted xmlns="6d93d202-47fc-4405-873a-cab67cc5f1b2">false</IsDeleted>
    <ShowIn xmlns="6d93d202-47fc-4405-873a-cab67cc5f1b2">Show everywhere</ShowIn>
    <BugNumber xmlns="6d93d202-47fc-4405-873a-cab67cc5f1b2" xsi:nil="true"/>
    <LegacyData xmlns="6d93d202-47fc-4405-873a-cab67cc5f1b2" xsi:nil="true"/>
    <TPLaunchHelpLink xmlns="6d93d202-47fc-4405-873a-cab67cc5f1b2" xsi:nil="true"/>
    <Milestone xmlns="6d93d202-47fc-4405-873a-cab67cc5f1b2" xsi:nil="true"/>
    <OriginalRelease xmlns="6d93d202-47fc-4405-873a-cab67cc5f1b2">15</OriginalRelease>
    <RecommendationsModifier xmlns="6d93d202-47fc-4405-873a-cab67cc5f1b2" xsi:nil="true"/>
    <ScenarioTagsTaxHTField0 xmlns="6d93d202-47fc-4405-873a-cab67cc5f1b2">
      <Terms xmlns="http://schemas.microsoft.com/office/infopath/2007/PartnerControls"/>
    </ScenarioTagsTaxHTField0>
    <UANotes xmlns="6d93d202-47fc-4405-873a-cab67cc5f1b2" xsi:nil="true"/>
    <FeatureTagsTaxHTField0 xmlns="6d93d202-47fc-4405-873a-cab67cc5f1b2">
      <Terms xmlns="http://schemas.microsoft.com/office/infopath/2007/PartnerControls"/>
    </FeatureTagsTaxHTField0>
    <IntlLangReviewer xmlns="6d93d202-47fc-4405-873a-cab67cc5f1b2" xsi:nil="true"/>
    <IntlLocPriority xmlns="6d93d202-47fc-4405-873a-cab67cc5f1b2" xsi:nil="true"/>
    <OpenTemplate xmlns="6d93d202-47fc-4405-873a-cab67cc5f1b2">true</OpenTemplate>
    <Provider xmlns="6d93d202-47fc-4405-873a-cab67cc5f1b2" xsi:nil="true"/>
    <CSXSubmissionDate xmlns="6d93d202-47fc-4405-873a-cab67cc5f1b2" xsi:nil="true"/>
    <Description0 xmlns="64acb2c5-0a2b-4bda-bd34-58e36cbb80d2" xsi:nil="true"/>
    <TPClientViewer xmlns="6d93d202-47fc-4405-873a-cab67cc5f1b2" xsi:nil="true"/>
    <DSATActionTaken xmlns="6d93d202-47fc-4405-873a-cab67cc5f1b2" xsi:nil="true"/>
    <APEditor xmlns="6d93d202-47fc-4405-873a-cab67cc5f1b2">
      <UserInfo>
        <DisplayName/>
        <AccountId xsi:nil="true"/>
        <AccountType/>
      </UserInfo>
    </APEditor>
    <TPInstallLocation xmlns="6d93d202-47fc-4405-873a-cab67cc5f1b2" xsi:nil="true"/>
    <OutputCachingOn xmlns="6d93d202-47fc-4405-873a-cab67cc5f1b2">false</OutputCachingOn>
    <ParentAssetId xmlns="6d93d202-47fc-4405-873a-cab67cc5f1b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9924D1ECC420D47A2456556BC94F7370400BDF4491DEA4973499845289601F88B9F" ma:contentTypeVersion="55" ma:contentTypeDescription="Create a new document." ma:contentTypeScope="" ma:versionID="41eb558a2b826e6e4f9defd990175bec">
  <xsd:schema xmlns:xsd="http://www.w3.org/2001/XMLSchema" xmlns:xs="http://www.w3.org/2001/XMLSchema" xmlns:p="http://schemas.microsoft.com/office/2006/metadata/properties" xmlns:ns2="6d93d202-47fc-4405-873a-cab67cc5f1b2" xmlns:ns3="64acb2c5-0a2b-4bda-bd34-58e36cbb80d2" targetNamespace="http://schemas.microsoft.com/office/2006/metadata/properties" ma:root="true" ma:fieldsID="19deea0185cf7bc57eee9b90b1ba2ace" ns2:_="" ns3:_="">
    <xsd:import namespace="6d93d202-47fc-4405-873a-cab67cc5f1b2"/>
    <xsd:import namespace="64acb2c5-0a2b-4bda-bd34-58e36cbb80d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3d202-47fc-4405-873a-cab67cc5f1b2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79c007-7f28-4db9-9ba1-525d19a3279b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0C6DD30-196A-4C6B-B1BF-A43F3B8ACD4F}" ma:internalName="CSXSubmissionMarket" ma:readOnly="false" ma:showField="MarketName" ma:web="6d93d202-47fc-4405-873a-cab67cc5f1b2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bb16b974-ed24-4278-8820-8e232d38904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E2D4CA2-442A-4FDA-AA57-71B8C7B2C53C}" ma:internalName="InProjectListLookup" ma:readOnly="true" ma:showField="InProjectLis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fd9a49dc-3dbf-4047-b62d-1d587abe7b40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E2D4CA2-442A-4FDA-AA57-71B8C7B2C53C}" ma:internalName="LastCompleteVersionLookup" ma:readOnly="true" ma:showField="LastComplete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E2D4CA2-442A-4FDA-AA57-71B8C7B2C53C}" ma:internalName="LastPreviewErrorLookup" ma:readOnly="true" ma:showField="LastPreview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E2D4CA2-442A-4FDA-AA57-71B8C7B2C53C}" ma:internalName="LastPreviewResultLookup" ma:readOnly="true" ma:showField="LastPreview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E2D4CA2-442A-4FDA-AA57-71B8C7B2C53C}" ma:internalName="LastPreviewAttemptDateLookup" ma:readOnly="true" ma:showField="LastPreview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E2D4CA2-442A-4FDA-AA57-71B8C7B2C53C}" ma:internalName="LastPreviewedByLookup" ma:readOnly="true" ma:showField="LastPreview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E2D4CA2-442A-4FDA-AA57-71B8C7B2C53C}" ma:internalName="LastPreviewTimeLookup" ma:readOnly="true" ma:showField="LastPreview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E2D4CA2-442A-4FDA-AA57-71B8C7B2C53C}" ma:internalName="LastPreviewVersionLookup" ma:readOnly="true" ma:showField="LastPreview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E2D4CA2-442A-4FDA-AA57-71B8C7B2C53C}" ma:internalName="LastPublishErrorLookup" ma:readOnly="true" ma:showField="LastPublish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E2D4CA2-442A-4FDA-AA57-71B8C7B2C53C}" ma:internalName="LastPublishResultLookup" ma:readOnly="true" ma:showField="LastPublish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E2D4CA2-442A-4FDA-AA57-71B8C7B2C53C}" ma:internalName="LastPublishAttemptDateLookup" ma:readOnly="true" ma:showField="LastPublish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E2D4CA2-442A-4FDA-AA57-71B8C7B2C53C}" ma:internalName="LastPublishedByLookup" ma:readOnly="true" ma:showField="LastPublish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E2D4CA2-442A-4FDA-AA57-71B8C7B2C53C}" ma:internalName="LastPublishTimeLookup" ma:readOnly="true" ma:showField="LastPublish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E2D4CA2-442A-4FDA-AA57-71B8C7B2C53C}" ma:internalName="LastPublishVersionLookup" ma:readOnly="true" ma:showField="LastPublish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4CDE398E-75A7-4993-8C61-2BFD31F64754}" ma:internalName="LocLastLocAttemptVersionLookup" ma:readOnly="false" ma:showField="LastLocAttemptVersion" ma:web="6d93d202-47fc-4405-873a-cab67cc5f1b2">
      <xsd:simpleType>
        <xsd:restriction base="dms:Lookup"/>
      </xsd:simpleType>
    </xsd:element>
    <xsd:element name="LocLastLocAttemptVersionTypeLookup" ma:index="72" nillable="true" ma:displayName="Loc Last Loc Attempt Version Type" ma:default="" ma:list="{4CDE398E-75A7-4993-8C61-2BFD31F64754}" ma:internalName="LocLastLocAttemptVersionTypeLookup" ma:readOnly="true" ma:showField="LastLocAttemptVersionType" ma:web="6d93d202-47fc-4405-873a-cab67cc5f1b2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4CDE398E-75A7-4993-8C61-2BFD31F64754}" ma:internalName="LocNewPublishedVersionLookup" ma:readOnly="true" ma:showField="NewPublishedVersion" ma:web="6d93d202-47fc-4405-873a-cab67cc5f1b2">
      <xsd:simpleType>
        <xsd:restriction base="dms:Lookup"/>
      </xsd:simpleType>
    </xsd:element>
    <xsd:element name="LocOverallHandbackStatusLookup" ma:index="76" nillable="true" ma:displayName="Loc Overall Handback Status" ma:default="" ma:list="{4CDE398E-75A7-4993-8C61-2BFD31F64754}" ma:internalName="LocOverallHandbackStatusLookup" ma:readOnly="true" ma:showField="OverallHandbackStatus" ma:web="6d93d202-47fc-4405-873a-cab67cc5f1b2">
      <xsd:simpleType>
        <xsd:restriction base="dms:Lookup"/>
      </xsd:simpleType>
    </xsd:element>
    <xsd:element name="LocOverallLocStatusLookup" ma:index="77" nillable="true" ma:displayName="Loc Overall Localize Status" ma:default="" ma:list="{4CDE398E-75A7-4993-8C61-2BFD31F64754}" ma:internalName="LocOverallLocStatusLookup" ma:readOnly="true" ma:showField="OverallLocStatus" ma:web="6d93d202-47fc-4405-873a-cab67cc5f1b2">
      <xsd:simpleType>
        <xsd:restriction base="dms:Lookup"/>
      </xsd:simpleType>
    </xsd:element>
    <xsd:element name="LocOverallPreviewStatusLookup" ma:index="78" nillable="true" ma:displayName="Loc Overall Preview Status" ma:default="" ma:list="{4CDE398E-75A7-4993-8C61-2BFD31F64754}" ma:internalName="LocOverallPreviewStatusLookup" ma:readOnly="true" ma:showField="OverallPreviewStatus" ma:web="6d93d202-47fc-4405-873a-cab67cc5f1b2">
      <xsd:simpleType>
        <xsd:restriction base="dms:Lookup"/>
      </xsd:simpleType>
    </xsd:element>
    <xsd:element name="LocOverallPublishStatusLookup" ma:index="79" nillable="true" ma:displayName="Loc Overall Publish Status" ma:default="" ma:list="{4CDE398E-75A7-4993-8C61-2BFD31F64754}" ma:internalName="LocOverallPublishStatusLookup" ma:readOnly="true" ma:showField="OverallPublishStatus" ma:web="6d93d202-47fc-4405-873a-cab67cc5f1b2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4CDE398E-75A7-4993-8C61-2BFD31F64754}" ma:internalName="LocProcessedForHandoffsLookup" ma:readOnly="true" ma:showField="ProcessedForHandoffs" ma:web="6d93d202-47fc-4405-873a-cab67cc5f1b2">
      <xsd:simpleType>
        <xsd:restriction base="dms:Lookup"/>
      </xsd:simpleType>
    </xsd:element>
    <xsd:element name="LocProcessedForMarketsLookup" ma:index="82" nillable="true" ma:displayName="Loc Processed For Markets" ma:default="" ma:list="{4CDE398E-75A7-4993-8C61-2BFD31F64754}" ma:internalName="LocProcessedForMarketsLookup" ma:readOnly="true" ma:showField="ProcessedForMarkets" ma:web="6d93d202-47fc-4405-873a-cab67cc5f1b2">
      <xsd:simpleType>
        <xsd:restriction base="dms:Lookup"/>
      </xsd:simpleType>
    </xsd:element>
    <xsd:element name="LocPublishedDependentAssetsLookup" ma:index="83" nillable="true" ma:displayName="Loc Published Dependent Assets" ma:default="" ma:list="{4CDE398E-75A7-4993-8C61-2BFD31F64754}" ma:internalName="LocPublishedDependentAssetsLookup" ma:readOnly="true" ma:showField="PublishedDependentAssets" ma:web="6d93d202-47fc-4405-873a-cab67cc5f1b2">
      <xsd:simpleType>
        <xsd:restriction base="dms:Lookup"/>
      </xsd:simpleType>
    </xsd:element>
    <xsd:element name="LocPublishedLinkedAssetsLookup" ma:index="84" nillable="true" ma:displayName="Loc Published Linked Assets" ma:default="" ma:list="{4CDE398E-75A7-4993-8C61-2BFD31F64754}" ma:internalName="LocPublishedLinkedAssetsLookup" ma:readOnly="true" ma:showField="PublishedLinkedAssets" ma:web="6d93d202-47fc-4405-873a-cab67cc5f1b2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db560eb5-700a-4f94-8fda-b57de4261f12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0C6DD30-196A-4C6B-B1BF-A43F3B8ACD4F}" ma:internalName="Markets" ma:readOnly="false" ma:showField="MarketNa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E2D4CA2-442A-4FDA-AA57-71B8C7B2C53C}" ma:internalName="NumOfRatingsLookup" ma:readOnly="true" ma:showField="NumOfRating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E2D4CA2-442A-4FDA-AA57-71B8C7B2C53C}" ma:internalName="PublishStatusLookup" ma:readOnly="false" ma:showField="PublishStatu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e3f7319-fb8f-4449-8902-000ab73a856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11d213f5-ec09-44b6-a8be-9da225be7a8d}" ma:internalName="TaxCatchAll" ma:showField="CatchAllData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11d213f5-ec09-44b6-a8be-9da225be7a8d}" ma:internalName="TaxCatchAllLabel" ma:readOnly="true" ma:showField="CatchAllDataLabel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acb2c5-0a2b-4bda-bd34-58e36cbb80d2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AF2C2748-23F5-44E5-8D9D-BE217C6CFB06}">
  <ds:schemaRefs>
    <ds:schemaRef ds:uri="http://schemas.microsoft.com/office/2006/metadata/properties"/>
    <ds:schemaRef ds:uri="http://schemas.microsoft.com/office/infopath/2007/PartnerControls"/>
    <ds:schemaRef ds:uri="6d93d202-47fc-4405-873a-cab67cc5f1b2"/>
    <ds:schemaRef ds:uri="64acb2c5-0a2b-4bda-bd34-58e36cbb80d2"/>
  </ds:schemaRefs>
</ds:datastoreItem>
</file>

<file path=customXml/itemProps2.xml><?xml version="1.0" encoding="utf-8"?>
<ds:datastoreItem xmlns:ds="http://schemas.openxmlformats.org/officeDocument/2006/customXml" ds:itemID="{7F40C45B-ED93-4F61-AA6F-729ED9638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3d202-47fc-4405-873a-cab67cc5f1b2"/>
    <ds:schemaRef ds:uri="64acb2c5-0a2b-4bda-bd34-58e36cbb80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74C85FD-E6A2-4824-A501-F499458C739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CC027B1-4BA3-4888-AAB4-DAC04C19B44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tf04319195_win32.dotx</Template>
  <TotalTime>0</TotalTime>
  <Pages>32</Pages>
  <Words>2479</Words>
  <Characters>13636</Characters>
  <Application>Microsoft Office Word</Application>
  <DocSecurity>0</DocSecurity>
  <Lines>113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"Business" pour rapport</vt:lpstr>
    </vt:vector>
  </TitlesOfParts>
  <Company/>
  <LinksUpToDate>false</LinksUpToDate>
  <CharactersWithSpaces>16083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"Business" pour rapport</dc:title>
  <dc:subject/>
  <dc:creator/>
  <cp:keywords/>
  <dc:description/>
  <cp:lastModifiedBy/>
  <cp:revision>1</cp:revision>
  <dcterms:created xsi:type="dcterms:W3CDTF">2023-11-16T09:40:00Z</dcterms:created>
  <dcterms:modified xsi:type="dcterms:W3CDTF">2024-04-21T10:33:00Z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0x01010069924D1ECC420D47A2456556BC94F7370400BDF4491DEA4973499845289601F88B9F</vt:lpwstr>
  </property>
</Properties>
</file>